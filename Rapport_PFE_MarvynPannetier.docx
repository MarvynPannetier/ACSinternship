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r>
              <w:t>Escriba Christophe</w:t>
            </w:r>
          </w:p>
        </w:tc>
        <w:tc>
          <w:tcPr>
            <w:tcW w:w="4606" w:type="dxa"/>
          </w:tcPr>
          <w:p w:rsidR="0094511D" w:rsidRDefault="007150B7" w:rsidP="00C519BE">
            <w:r>
              <w:t xml:space="preserve">Tremblier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3378EB">
      <w:pPr>
        <w:pStyle w:val="Titre1"/>
      </w:pPr>
      <w:bookmarkStart w:id="0" w:name="_Toc397719885"/>
      <w:bookmarkStart w:id="1" w:name="_Toc12653521"/>
      <w:r>
        <w:t>Résumé</w:t>
      </w:r>
      <w:bookmarkEnd w:id="0"/>
      <w:bookmarkEnd w:id="1"/>
    </w:p>
    <w:p w:rsidR="00BB43F9" w:rsidRDefault="007150B7" w:rsidP="003378EB">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évolution au cours du stage en fonctions des obstacles rencontrés ou non. La partie suivante, qui est la plus imposante concerne la réalisation du projet divisé en plusieurs étapes tels que la théorie ou simulation, chacune détaillée. Enfin une partie sur les tests et leur résultats suivi d’une conclusion viendrons terminer ce rapport.</w:t>
      </w:r>
      <w:r w:rsidR="00460E49">
        <w:t xml:space="preserve"> Après avoir lu ce rapport, le sujet et ses enjeux, les compétences que j’ai développées et mise à dispositions, mes réalisations, mes conclusions sur l’aspect technique comme humain sur cette expérience, seront clairs est connus du lecteur. </w:t>
      </w:r>
    </w:p>
    <w:p w:rsidR="00BB43F9" w:rsidRDefault="00BB43F9" w:rsidP="003378EB">
      <w:r>
        <w:br w:type="page"/>
      </w:r>
    </w:p>
    <w:p w:rsidR="00BB43F9" w:rsidRPr="00874CD9" w:rsidRDefault="00BB43F9" w:rsidP="003378EB">
      <w:pPr>
        <w:pStyle w:val="Titre1"/>
      </w:pPr>
      <w:bookmarkStart w:id="2" w:name="_Toc397719886"/>
      <w:bookmarkStart w:id="3" w:name="_Toc12653522"/>
      <w:r w:rsidRPr="00874CD9">
        <w:lastRenderedPageBreak/>
        <w:t>Remerciements</w:t>
      </w:r>
      <w:bookmarkEnd w:id="2"/>
      <w:bookmarkEnd w:id="3"/>
    </w:p>
    <w:p w:rsidR="00D07CF4" w:rsidRDefault="00FB1E9E" w:rsidP="00D07CF4">
      <w:r w:rsidRPr="00D07CF4">
        <w:t>Je tiens tout d’abord à remercier </w:t>
      </w:r>
      <w:r w:rsidR="00D07CF4">
        <w:t>l’Institut National des Sciences Appliquées (INSA)</w:t>
      </w:r>
      <w:r w:rsidRPr="00D07CF4">
        <w:t> pour m’avoir fait confiance. L’écoute et l’accompagnement dont j’ai bénéficié m’ont permis de trouver rapidement un stage, dans le but d’affiner mon projet professionnel et d’obtenir </w:t>
      </w:r>
      <w:r w:rsidR="00D07CF4">
        <w:t>le diplôme auquel j’aspire depuis plusieurs années.</w:t>
      </w:r>
      <w:r w:rsidR="00D07CF4" w:rsidRPr="00D07CF4">
        <w:t xml:space="preserve"> </w:t>
      </w:r>
      <w:r w:rsidRPr="00D07CF4">
        <w:br/>
      </w:r>
      <w:r w:rsidRPr="00D07CF4">
        <w:br/>
      </w:r>
      <w:r w:rsidR="00D07CF4">
        <w:t>Je remercie également Thales</w:t>
      </w:r>
      <w:r w:rsidRPr="00D07CF4">
        <w:t>, qui a cru en m</w:t>
      </w:r>
      <w:r w:rsidR="00D07CF4">
        <w:t>on potentiel et m’a accueilli</w:t>
      </w:r>
      <w:r w:rsidRPr="00D07CF4">
        <w:t xml:space="preserve"> au sein de </w:t>
      </w:r>
      <w:r w:rsidR="00D07CF4">
        <w:t>ses équipes.</w:t>
      </w:r>
    </w:p>
    <w:p w:rsidR="00D07CF4" w:rsidRDefault="00FB1E9E" w:rsidP="00D07CF4">
      <w:r w:rsidRPr="00D07CF4">
        <w:br/>
        <w:t>À ce titre, je souhaiterais remercier tout particulièrement </w:t>
      </w:r>
      <w:r w:rsidR="00D07CF4">
        <w:t>madame</w:t>
      </w:r>
      <w:r w:rsidRPr="00D07CF4">
        <w:t xml:space="preserve">, </w:t>
      </w:r>
      <w:r w:rsidR="00D07CF4">
        <w:t>Mégane TREMBLIER, Elina FIAWOO ainsi que François ROBERT qui m’ont épaulées et conseillées et qui m’ont aussi transmis leur</w:t>
      </w:r>
      <w:r w:rsidRPr="00D07CF4">
        <w:t xml:space="preserve"> expertise dans le domaine de </w:t>
      </w:r>
      <w:r w:rsidR="00D07CF4">
        <w:t>l’électronique analogique</w:t>
      </w:r>
      <w:r w:rsidRPr="00D07CF4">
        <w:t xml:space="preserve">. </w:t>
      </w:r>
    </w:p>
    <w:p w:rsidR="00D07CF4" w:rsidRDefault="00FB1E9E" w:rsidP="00D07CF4">
      <w:r w:rsidRPr="00D07CF4">
        <w:br/>
        <w:t>Ce stage m’a permis d’affiner certaines pistes pour bâtir mon</w:t>
      </w:r>
      <w:r w:rsidR="00D07CF4">
        <w:t xml:space="preserve"> projet d’orientation professionnel</w:t>
      </w:r>
      <w:r w:rsidR="00D07CF4" w:rsidRPr="00D07CF4">
        <w:t xml:space="preserve"> </w:t>
      </w:r>
      <w:r w:rsidR="00D07CF4">
        <w:t>et signe l’aboutissement de mes études d’ingénieur.</w:t>
      </w:r>
    </w:p>
    <w:p w:rsidR="00BB43F9" w:rsidRPr="00D07CF4" w:rsidRDefault="00BB43F9" w:rsidP="00D07CF4">
      <w:pPr>
        <w:jc w:val="left"/>
      </w:pPr>
    </w:p>
    <w:p w:rsidR="00BB43F9" w:rsidRDefault="00BB43F9" w:rsidP="003378EB"/>
    <w:p w:rsidR="00BB43F9" w:rsidRDefault="00BB43F9" w:rsidP="003378EB">
      <w:r>
        <w:br w:type="page"/>
      </w:r>
    </w:p>
    <w:p w:rsidR="00BB43F9" w:rsidRPr="00DA6185" w:rsidRDefault="00BB43F9" w:rsidP="003378EB">
      <w:pPr>
        <w:pStyle w:val="Titre1"/>
      </w:pPr>
      <w:bookmarkStart w:id="4" w:name="_Toc397719887"/>
      <w:bookmarkStart w:id="5" w:name="_Toc12653523"/>
      <w:r w:rsidRPr="00DA6185">
        <w:lastRenderedPageBreak/>
        <w:t>Table des matières</w:t>
      </w:r>
      <w:bookmarkEnd w:id="4"/>
      <w:bookmarkEnd w:id="5"/>
    </w:p>
    <w:p w:rsidR="00BB43F9" w:rsidRDefault="00BB43F9" w:rsidP="003378EB">
      <w:r>
        <w:t xml:space="preserve">A </w:t>
      </w:r>
      <w:r w:rsidR="00F053C0">
        <w:t>(re)-</w:t>
      </w:r>
      <w:r>
        <w:t>générer</w:t>
      </w:r>
      <w:r w:rsidR="007C1A6B">
        <w:t xml:space="preserve"> (Menu Références -&gt; Tables des Matières -&gt; Insérer une Table des Matières)</w:t>
      </w:r>
    </w:p>
    <w:p w:rsidR="00BB43F9" w:rsidRDefault="00BB43F9" w:rsidP="003378EB"/>
    <w:p w:rsidR="001B67F9" w:rsidRDefault="001B67F9" w:rsidP="003378EB">
      <w:r>
        <w:t>Doit commencer sur une page recto</w:t>
      </w:r>
    </w:p>
    <w:p w:rsidR="001B67F9" w:rsidRDefault="001B67F9" w:rsidP="003378EB"/>
    <w:p w:rsidR="003378EB" w:rsidRDefault="003378EB">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2653521" w:history="1">
        <w:r w:rsidRPr="00B65FCB">
          <w:rPr>
            <w:rStyle w:val="Lienhypertexte"/>
            <w:noProof/>
          </w:rPr>
          <w:t>Résumé</w:t>
        </w:r>
        <w:r>
          <w:rPr>
            <w:noProof/>
            <w:webHidden/>
          </w:rPr>
          <w:tab/>
        </w:r>
        <w:r>
          <w:rPr>
            <w:noProof/>
            <w:webHidden/>
          </w:rPr>
          <w:fldChar w:fldCharType="begin"/>
        </w:r>
        <w:r>
          <w:rPr>
            <w:noProof/>
            <w:webHidden/>
          </w:rPr>
          <w:instrText xml:space="preserve"> PAGEREF _Toc12653521 \h </w:instrText>
        </w:r>
        <w:r>
          <w:rPr>
            <w:noProof/>
            <w:webHidden/>
          </w:rPr>
        </w:r>
        <w:r>
          <w:rPr>
            <w:noProof/>
            <w:webHidden/>
          </w:rPr>
          <w:fldChar w:fldCharType="separate"/>
        </w:r>
        <w:r w:rsidR="0094511D">
          <w:rPr>
            <w:noProof/>
            <w:webHidden/>
          </w:rPr>
          <w:t>ii</w:t>
        </w:r>
        <w:r>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2" w:history="1">
        <w:r w:rsidR="003378EB" w:rsidRPr="00B65FCB">
          <w:rPr>
            <w:rStyle w:val="Lienhypertexte"/>
            <w:noProof/>
          </w:rPr>
          <w:t>Remerciements</w:t>
        </w:r>
        <w:r w:rsidR="003378EB">
          <w:rPr>
            <w:noProof/>
            <w:webHidden/>
          </w:rPr>
          <w:tab/>
        </w:r>
        <w:r w:rsidR="003378EB">
          <w:rPr>
            <w:noProof/>
            <w:webHidden/>
          </w:rPr>
          <w:fldChar w:fldCharType="begin"/>
        </w:r>
        <w:r w:rsidR="003378EB">
          <w:rPr>
            <w:noProof/>
            <w:webHidden/>
          </w:rPr>
          <w:instrText xml:space="preserve"> PAGEREF _Toc12653522 \h </w:instrText>
        </w:r>
        <w:r w:rsidR="003378EB">
          <w:rPr>
            <w:noProof/>
            <w:webHidden/>
          </w:rPr>
        </w:r>
        <w:r w:rsidR="003378EB">
          <w:rPr>
            <w:noProof/>
            <w:webHidden/>
          </w:rPr>
          <w:fldChar w:fldCharType="separate"/>
        </w:r>
        <w:r w:rsidR="0094511D">
          <w:rPr>
            <w:noProof/>
            <w:webHidden/>
          </w:rPr>
          <w:t>iii</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3" w:history="1">
        <w:r w:rsidR="003378EB" w:rsidRPr="00B65FCB">
          <w:rPr>
            <w:rStyle w:val="Lienhypertexte"/>
            <w:noProof/>
          </w:rPr>
          <w:t>Table des matières</w:t>
        </w:r>
        <w:r w:rsidR="003378EB">
          <w:rPr>
            <w:noProof/>
            <w:webHidden/>
          </w:rPr>
          <w:tab/>
        </w:r>
        <w:r w:rsidR="003378EB">
          <w:rPr>
            <w:noProof/>
            <w:webHidden/>
          </w:rPr>
          <w:fldChar w:fldCharType="begin"/>
        </w:r>
        <w:r w:rsidR="003378EB">
          <w:rPr>
            <w:noProof/>
            <w:webHidden/>
          </w:rPr>
          <w:instrText xml:space="preserve"> PAGEREF _Toc12653523 \h </w:instrText>
        </w:r>
        <w:r w:rsidR="003378EB">
          <w:rPr>
            <w:noProof/>
            <w:webHidden/>
          </w:rPr>
        </w:r>
        <w:r w:rsidR="003378EB">
          <w:rPr>
            <w:noProof/>
            <w:webHidden/>
          </w:rPr>
          <w:fldChar w:fldCharType="separate"/>
        </w:r>
        <w:r w:rsidR="0094511D">
          <w:rPr>
            <w:noProof/>
            <w:webHidden/>
          </w:rPr>
          <w:t>iv</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4" w:history="1">
        <w:r w:rsidR="003378EB" w:rsidRPr="00B65FCB">
          <w:rPr>
            <w:rStyle w:val="Lienhypertexte"/>
            <w:noProof/>
          </w:rPr>
          <w:t>Glossaire</w:t>
        </w:r>
        <w:r w:rsidR="003378EB">
          <w:rPr>
            <w:noProof/>
            <w:webHidden/>
          </w:rPr>
          <w:tab/>
        </w:r>
        <w:r w:rsidR="003378EB">
          <w:rPr>
            <w:noProof/>
            <w:webHidden/>
          </w:rPr>
          <w:fldChar w:fldCharType="begin"/>
        </w:r>
        <w:r w:rsidR="003378EB">
          <w:rPr>
            <w:noProof/>
            <w:webHidden/>
          </w:rPr>
          <w:instrText xml:space="preserve"> PAGEREF _Toc12653524 \h </w:instrText>
        </w:r>
        <w:r w:rsidR="003378EB">
          <w:rPr>
            <w:noProof/>
            <w:webHidden/>
          </w:rPr>
        </w:r>
        <w:r w:rsidR="003378EB">
          <w:rPr>
            <w:noProof/>
            <w:webHidden/>
          </w:rPr>
          <w:fldChar w:fldCharType="separate"/>
        </w:r>
        <w:r w:rsidR="0094511D">
          <w:rPr>
            <w:noProof/>
            <w:webHidden/>
          </w:rPr>
          <w:t>v</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5" w:history="1">
        <w:r w:rsidR="003378EB" w:rsidRPr="00B65FCB">
          <w:rPr>
            <w:rStyle w:val="Lienhypertexte"/>
            <w:noProof/>
          </w:rPr>
          <w:t>Chapitre 1. Introduction</w:t>
        </w:r>
        <w:r w:rsidR="003378EB">
          <w:rPr>
            <w:noProof/>
            <w:webHidden/>
          </w:rPr>
          <w:tab/>
        </w:r>
        <w:r w:rsidR="003378EB">
          <w:rPr>
            <w:noProof/>
            <w:webHidden/>
          </w:rPr>
          <w:fldChar w:fldCharType="begin"/>
        </w:r>
        <w:r w:rsidR="003378EB">
          <w:rPr>
            <w:noProof/>
            <w:webHidden/>
          </w:rPr>
          <w:instrText xml:space="preserve"> PAGEREF _Toc12653525 \h </w:instrText>
        </w:r>
        <w:r w:rsidR="003378EB">
          <w:rPr>
            <w:noProof/>
            <w:webHidden/>
          </w:rPr>
        </w:r>
        <w:r w:rsidR="003378EB">
          <w:rPr>
            <w:noProof/>
            <w:webHidden/>
          </w:rPr>
          <w:fldChar w:fldCharType="separate"/>
        </w:r>
        <w:r w:rsidR="0094511D">
          <w:rPr>
            <w:noProof/>
            <w:webHidden/>
          </w:rPr>
          <w:t>1</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6" w:history="1">
        <w:r w:rsidR="003378EB" w:rsidRPr="00B65FCB">
          <w:rPr>
            <w:rStyle w:val="Lienhypertexte"/>
            <w:noProof/>
          </w:rPr>
          <w:t>Chapitre 2. Cadre et objectifs du stage</w:t>
        </w:r>
        <w:r w:rsidR="003378EB">
          <w:rPr>
            <w:noProof/>
            <w:webHidden/>
          </w:rPr>
          <w:tab/>
        </w:r>
        <w:r w:rsidR="003378EB">
          <w:rPr>
            <w:noProof/>
            <w:webHidden/>
          </w:rPr>
          <w:fldChar w:fldCharType="begin"/>
        </w:r>
        <w:r w:rsidR="003378EB">
          <w:rPr>
            <w:noProof/>
            <w:webHidden/>
          </w:rPr>
          <w:instrText xml:space="preserve"> PAGEREF _Toc12653526 \h </w:instrText>
        </w:r>
        <w:r w:rsidR="003378EB">
          <w:rPr>
            <w:noProof/>
            <w:webHidden/>
          </w:rPr>
        </w:r>
        <w:r w:rsidR="003378EB">
          <w:rPr>
            <w:noProof/>
            <w:webHidden/>
          </w:rPr>
          <w:fldChar w:fldCharType="separate"/>
        </w:r>
        <w:r w:rsidR="0094511D">
          <w:rPr>
            <w:noProof/>
            <w:webHidden/>
          </w:rPr>
          <w:t>2</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7" w:history="1">
        <w:r w:rsidR="003378EB" w:rsidRPr="00B65FCB">
          <w:rPr>
            <w:rStyle w:val="Lienhypertexte"/>
            <w:noProof/>
          </w:rPr>
          <w:t>Chapitre 3 et suivants. Réalisations</w:t>
        </w:r>
        <w:r w:rsidR="003378EB">
          <w:rPr>
            <w:noProof/>
            <w:webHidden/>
          </w:rPr>
          <w:tab/>
        </w:r>
        <w:r w:rsidR="003378EB">
          <w:rPr>
            <w:noProof/>
            <w:webHidden/>
          </w:rPr>
          <w:fldChar w:fldCharType="begin"/>
        </w:r>
        <w:r w:rsidR="003378EB">
          <w:rPr>
            <w:noProof/>
            <w:webHidden/>
          </w:rPr>
          <w:instrText xml:space="preserve"> PAGEREF _Toc12653527 \h </w:instrText>
        </w:r>
        <w:r w:rsidR="003378EB">
          <w:rPr>
            <w:noProof/>
            <w:webHidden/>
          </w:rPr>
        </w:r>
        <w:r w:rsidR="003378EB">
          <w:rPr>
            <w:noProof/>
            <w:webHidden/>
          </w:rPr>
          <w:fldChar w:fldCharType="separate"/>
        </w:r>
        <w:r w:rsidR="0094511D">
          <w:rPr>
            <w:noProof/>
            <w:webHidden/>
          </w:rPr>
          <w:t>3</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8" w:history="1">
        <w:r w:rsidR="003378EB" w:rsidRPr="00B65FCB">
          <w:rPr>
            <w:rStyle w:val="Lienhypertexte"/>
            <w:noProof/>
          </w:rPr>
          <w:t>Chapitre X. Conclusions et perspectives</w:t>
        </w:r>
        <w:r w:rsidR="003378EB">
          <w:rPr>
            <w:noProof/>
            <w:webHidden/>
          </w:rPr>
          <w:tab/>
        </w:r>
        <w:r w:rsidR="003378EB">
          <w:rPr>
            <w:noProof/>
            <w:webHidden/>
          </w:rPr>
          <w:fldChar w:fldCharType="begin"/>
        </w:r>
        <w:r w:rsidR="003378EB">
          <w:rPr>
            <w:noProof/>
            <w:webHidden/>
          </w:rPr>
          <w:instrText xml:space="preserve"> PAGEREF _Toc12653528 \h </w:instrText>
        </w:r>
        <w:r w:rsidR="003378EB">
          <w:rPr>
            <w:noProof/>
            <w:webHidden/>
          </w:rPr>
        </w:r>
        <w:r w:rsidR="003378EB">
          <w:rPr>
            <w:noProof/>
            <w:webHidden/>
          </w:rPr>
          <w:fldChar w:fldCharType="separate"/>
        </w:r>
        <w:r w:rsidR="0094511D">
          <w:rPr>
            <w:noProof/>
            <w:webHidden/>
          </w:rPr>
          <w:t>4</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9" w:history="1">
        <w:r w:rsidR="003378EB" w:rsidRPr="00B65FCB">
          <w:rPr>
            <w:rStyle w:val="Lienhypertexte"/>
            <w:noProof/>
          </w:rPr>
          <w:t>Annexes</w:t>
        </w:r>
        <w:r w:rsidR="003378EB">
          <w:rPr>
            <w:noProof/>
            <w:webHidden/>
          </w:rPr>
          <w:tab/>
        </w:r>
        <w:r w:rsidR="003378EB">
          <w:rPr>
            <w:noProof/>
            <w:webHidden/>
          </w:rPr>
          <w:fldChar w:fldCharType="begin"/>
        </w:r>
        <w:r w:rsidR="003378EB">
          <w:rPr>
            <w:noProof/>
            <w:webHidden/>
          </w:rPr>
          <w:instrText xml:space="preserve"> PAGEREF _Toc12653529 \h </w:instrText>
        </w:r>
        <w:r w:rsidR="003378EB">
          <w:rPr>
            <w:noProof/>
            <w:webHidden/>
          </w:rPr>
        </w:r>
        <w:r w:rsidR="003378EB">
          <w:rPr>
            <w:noProof/>
            <w:webHidden/>
          </w:rPr>
          <w:fldChar w:fldCharType="separate"/>
        </w:r>
        <w:r w:rsidR="0094511D">
          <w:rPr>
            <w:noProof/>
            <w:webHidden/>
          </w:rPr>
          <w:t>4</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0" w:history="1">
        <w:r w:rsidR="003378EB" w:rsidRPr="00B65FCB">
          <w:rPr>
            <w:rStyle w:val="Lienhypertexte"/>
            <w:noProof/>
          </w:rPr>
          <w:t>Chapitre Y. Consignes sur la rédaction (Titre niveau 1)</w:t>
        </w:r>
        <w:r w:rsidR="003378EB">
          <w:rPr>
            <w:noProof/>
            <w:webHidden/>
          </w:rPr>
          <w:tab/>
        </w:r>
        <w:r w:rsidR="003378EB">
          <w:rPr>
            <w:noProof/>
            <w:webHidden/>
          </w:rPr>
          <w:fldChar w:fldCharType="begin"/>
        </w:r>
        <w:r w:rsidR="003378EB">
          <w:rPr>
            <w:noProof/>
            <w:webHidden/>
          </w:rPr>
          <w:instrText xml:space="preserve"> PAGEREF _Toc12653530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2"/>
        <w:tabs>
          <w:tab w:val="left" w:pos="880"/>
          <w:tab w:val="right" w:leader="dot" w:pos="9062"/>
        </w:tabs>
        <w:rPr>
          <w:rFonts w:eastAsiaTheme="minorEastAsia" w:cstheme="minorBidi"/>
          <w:noProof/>
          <w:sz w:val="22"/>
          <w:szCs w:val="22"/>
        </w:rPr>
      </w:pPr>
      <w:hyperlink w:anchor="_Toc12653531" w:history="1">
        <w:r w:rsidR="003378EB" w:rsidRPr="00B65FCB">
          <w:rPr>
            <w:rStyle w:val="Lienhypertexte"/>
            <w:noProof/>
          </w:rPr>
          <w:t>1.1.</w:t>
        </w:r>
        <w:r w:rsidR="003378EB">
          <w:rPr>
            <w:rFonts w:eastAsiaTheme="minorEastAsia" w:cstheme="minorBidi"/>
            <w:noProof/>
            <w:sz w:val="22"/>
            <w:szCs w:val="22"/>
          </w:rPr>
          <w:tab/>
        </w:r>
        <w:r w:rsidR="003378EB" w:rsidRPr="00B65FCB">
          <w:rPr>
            <w:rStyle w:val="Lienhypertexte"/>
            <w:noProof/>
          </w:rPr>
          <w:t>Partie 1 (Titre niveau 2)</w:t>
        </w:r>
        <w:r w:rsidR="003378EB">
          <w:rPr>
            <w:noProof/>
            <w:webHidden/>
          </w:rPr>
          <w:tab/>
        </w:r>
        <w:r w:rsidR="003378EB">
          <w:rPr>
            <w:noProof/>
            <w:webHidden/>
          </w:rPr>
          <w:fldChar w:fldCharType="begin"/>
        </w:r>
        <w:r w:rsidR="003378EB">
          <w:rPr>
            <w:noProof/>
            <w:webHidden/>
          </w:rPr>
          <w:instrText xml:space="preserve"> PAGEREF _Toc12653531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3"/>
        <w:tabs>
          <w:tab w:val="left" w:pos="1320"/>
          <w:tab w:val="right" w:leader="dot" w:pos="9062"/>
        </w:tabs>
        <w:rPr>
          <w:rFonts w:eastAsiaTheme="minorEastAsia" w:cstheme="minorBidi"/>
          <w:noProof/>
          <w:sz w:val="22"/>
          <w:szCs w:val="22"/>
        </w:rPr>
      </w:pPr>
      <w:hyperlink w:anchor="_Toc12653532" w:history="1">
        <w:r w:rsidR="003378EB" w:rsidRPr="00B65FCB">
          <w:rPr>
            <w:rStyle w:val="Lienhypertexte"/>
            <w:noProof/>
          </w:rPr>
          <w:t>1.1.1.</w:t>
        </w:r>
        <w:r w:rsidR="003378EB">
          <w:rPr>
            <w:rFonts w:eastAsiaTheme="minorEastAsia" w:cstheme="minorBidi"/>
            <w:noProof/>
            <w:sz w:val="22"/>
            <w:szCs w:val="22"/>
          </w:rPr>
          <w:tab/>
        </w:r>
        <w:r w:rsidR="003378EB" w:rsidRPr="00B65FCB">
          <w:rPr>
            <w:rStyle w:val="Lienhypertexte"/>
            <w:noProof/>
          </w:rPr>
          <w:t>Sous partie 1 (titre niveau 3)</w:t>
        </w:r>
        <w:r w:rsidR="003378EB">
          <w:rPr>
            <w:noProof/>
            <w:webHidden/>
          </w:rPr>
          <w:tab/>
        </w:r>
        <w:r w:rsidR="003378EB">
          <w:rPr>
            <w:noProof/>
            <w:webHidden/>
          </w:rPr>
          <w:fldChar w:fldCharType="begin"/>
        </w:r>
        <w:r w:rsidR="003378EB">
          <w:rPr>
            <w:noProof/>
            <w:webHidden/>
          </w:rPr>
          <w:instrText xml:space="preserve"> PAGEREF _Toc12653532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3"/>
        <w:tabs>
          <w:tab w:val="left" w:pos="1320"/>
          <w:tab w:val="right" w:leader="dot" w:pos="9062"/>
        </w:tabs>
        <w:rPr>
          <w:rFonts w:eastAsiaTheme="minorEastAsia" w:cstheme="minorBidi"/>
          <w:noProof/>
          <w:sz w:val="22"/>
          <w:szCs w:val="22"/>
        </w:rPr>
      </w:pPr>
      <w:hyperlink w:anchor="_Toc12653533" w:history="1">
        <w:r w:rsidR="003378EB" w:rsidRPr="00B65FCB">
          <w:rPr>
            <w:rStyle w:val="Lienhypertexte"/>
            <w:noProof/>
          </w:rPr>
          <w:t>1.1.2.</w:t>
        </w:r>
        <w:r w:rsidR="003378EB">
          <w:rPr>
            <w:rFonts w:eastAsiaTheme="minorEastAsia" w:cstheme="minorBidi"/>
            <w:noProof/>
            <w:sz w:val="22"/>
            <w:szCs w:val="22"/>
          </w:rPr>
          <w:tab/>
        </w:r>
        <w:r w:rsidR="003378EB" w:rsidRPr="00B65FCB">
          <w:rPr>
            <w:rStyle w:val="Lienhypertexte"/>
            <w:noProof/>
          </w:rPr>
          <w:t>Sous partie 2 (titre niveau 3)</w:t>
        </w:r>
        <w:r w:rsidR="003378EB">
          <w:rPr>
            <w:noProof/>
            <w:webHidden/>
          </w:rPr>
          <w:tab/>
        </w:r>
        <w:r w:rsidR="003378EB">
          <w:rPr>
            <w:noProof/>
            <w:webHidden/>
          </w:rPr>
          <w:fldChar w:fldCharType="begin"/>
        </w:r>
        <w:r w:rsidR="003378EB">
          <w:rPr>
            <w:noProof/>
            <w:webHidden/>
          </w:rPr>
          <w:instrText xml:space="preserve"> PAGEREF _Toc12653533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2"/>
        <w:tabs>
          <w:tab w:val="left" w:pos="880"/>
          <w:tab w:val="right" w:leader="dot" w:pos="9062"/>
        </w:tabs>
        <w:rPr>
          <w:rFonts w:eastAsiaTheme="minorEastAsia" w:cstheme="minorBidi"/>
          <w:noProof/>
          <w:sz w:val="22"/>
          <w:szCs w:val="22"/>
        </w:rPr>
      </w:pPr>
      <w:hyperlink w:anchor="_Toc12653534" w:history="1">
        <w:r w:rsidR="003378EB" w:rsidRPr="00B65FCB">
          <w:rPr>
            <w:rStyle w:val="Lienhypertexte"/>
            <w:noProof/>
          </w:rPr>
          <w:t>1.2.</w:t>
        </w:r>
        <w:r w:rsidR="003378EB">
          <w:rPr>
            <w:rFonts w:eastAsiaTheme="minorEastAsia" w:cstheme="minorBidi"/>
            <w:noProof/>
            <w:sz w:val="22"/>
            <w:szCs w:val="22"/>
          </w:rPr>
          <w:tab/>
        </w:r>
        <w:r w:rsidR="003378EB" w:rsidRPr="00B65FCB">
          <w:rPr>
            <w:rStyle w:val="Lienhypertexte"/>
            <w:noProof/>
          </w:rPr>
          <w:t>Partie 2 (Titre niveau 2)</w:t>
        </w:r>
        <w:r w:rsidR="003378EB">
          <w:rPr>
            <w:noProof/>
            <w:webHidden/>
          </w:rPr>
          <w:tab/>
        </w:r>
        <w:r w:rsidR="003378EB">
          <w:rPr>
            <w:noProof/>
            <w:webHidden/>
          </w:rPr>
          <w:fldChar w:fldCharType="begin"/>
        </w:r>
        <w:r w:rsidR="003378EB">
          <w:rPr>
            <w:noProof/>
            <w:webHidden/>
          </w:rPr>
          <w:instrText xml:space="preserve"> PAGEREF _Toc12653534 \h </w:instrText>
        </w:r>
        <w:r w:rsidR="003378EB">
          <w:rPr>
            <w:noProof/>
            <w:webHidden/>
          </w:rPr>
        </w:r>
        <w:r w:rsidR="003378EB">
          <w:rPr>
            <w:noProof/>
            <w:webHidden/>
          </w:rPr>
          <w:fldChar w:fldCharType="separate"/>
        </w:r>
        <w:r w:rsidR="0094511D">
          <w:rPr>
            <w:noProof/>
            <w:webHidden/>
          </w:rPr>
          <w:t>6</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5" w:history="1">
        <w:r w:rsidR="003378EB" w:rsidRPr="00B65FCB">
          <w:rPr>
            <w:rStyle w:val="Lienhypertexte"/>
            <w:noProof/>
          </w:rPr>
          <w:t>Bibliographie</w:t>
        </w:r>
        <w:r w:rsidR="003378EB">
          <w:rPr>
            <w:noProof/>
            <w:webHidden/>
          </w:rPr>
          <w:tab/>
        </w:r>
        <w:r w:rsidR="003378EB">
          <w:rPr>
            <w:noProof/>
            <w:webHidden/>
          </w:rPr>
          <w:fldChar w:fldCharType="begin"/>
        </w:r>
        <w:r w:rsidR="003378EB">
          <w:rPr>
            <w:noProof/>
            <w:webHidden/>
          </w:rPr>
          <w:instrText xml:space="preserve"> PAGEREF _Toc12653535 \h </w:instrText>
        </w:r>
        <w:r w:rsidR="003378EB">
          <w:rPr>
            <w:noProof/>
            <w:webHidden/>
          </w:rPr>
        </w:r>
        <w:r w:rsidR="003378EB">
          <w:rPr>
            <w:noProof/>
            <w:webHidden/>
          </w:rPr>
          <w:fldChar w:fldCharType="separate"/>
        </w:r>
        <w:r w:rsidR="0094511D">
          <w:rPr>
            <w:noProof/>
            <w:webHidden/>
          </w:rPr>
          <w:t>9</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6" w:history="1">
        <w:r w:rsidR="003378EB" w:rsidRPr="00B65FCB">
          <w:rPr>
            <w:rStyle w:val="Lienhypertexte"/>
            <w:noProof/>
          </w:rPr>
          <w:t>Liste des Illustrations</w:t>
        </w:r>
        <w:r w:rsidR="003378EB">
          <w:rPr>
            <w:noProof/>
            <w:webHidden/>
          </w:rPr>
          <w:tab/>
        </w:r>
        <w:r w:rsidR="003378EB">
          <w:rPr>
            <w:noProof/>
            <w:webHidden/>
          </w:rPr>
          <w:fldChar w:fldCharType="begin"/>
        </w:r>
        <w:r w:rsidR="003378EB">
          <w:rPr>
            <w:noProof/>
            <w:webHidden/>
          </w:rPr>
          <w:instrText xml:space="preserve"> PAGEREF _Toc12653536 \h </w:instrText>
        </w:r>
        <w:r w:rsidR="003378EB">
          <w:rPr>
            <w:noProof/>
            <w:webHidden/>
          </w:rPr>
        </w:r>
        <w:r w:rsidR="003378EB">
          <w:rPr>
            <w:noProof/>
            <w:webHidden/>
          </w:rPr>
          <w:fldChar w:fldCharType="separate"/>
        </w:r>
        <w:r w:rsidR="0094511D">
          <w:rPr>
            <w:noProof/>
            <w:webHidden/>
          </w:rPr>
          <w:t>10</w:t>
        </w:r>
        <w:r w:rsidR="003378EB">
          <w:rPr>
            <w:noProof/>
            <w:webHidden/>
          </w:rPr>
          <w:fldChar w:fldCharType="end"/>
        </w:r>
      </w:hyperlink>
    </w:p>
    <w:p w:rsidR="008C778D" w:rsidRDefault="003378EB" w:rsidP="003378EB">
      <w:r>
        <w:fldChar w:fldCharType="end"/>
      </w:r>
    </w:p>
    <w:p w:rsidR="008C778D" w:rsidRDefault="008C778D" w:rsidP="003378EB"/>
    <w:p w:rsidR="00BB43F9" w:rsidRDefault="00BB43F9" w:rsidP="003378EB">
      <w:r>
        <w:br w:type="page"/>
      </w:r>
    </w:p>
    <w:p w:rsidR="00BB43F9" w:rsidRPr="00DA6185" w:rsidRDefault="00BB43F9" w:rsidP="003378EB">
      <w:pPr>
        <w:pStyle w:val="Titre1"/>
      </w:pPr>
      <w:bookmarkStart w:id="6" w:name="_Toc397719888"/>
      <w:bookmarkStart w:id="7" w:name="_Toc12653524"/>
      <w:r w:rsidRPr="00DA6185">
        <w:lastRenderedPageBreak/>
        <w:t>Glossaire</w:t>
      </w:r>
      <w:bookmarkEnd w:id="6"/>
      <w:bookmarkEnd w:id="7"/>
    </w:p>
    <w:p w:rsidR="000049A6" w:rsidRPr="006A70BB" w:rsidRDefault="000049A6" w:rsidP="000049A6">
      <w:r w:rsidRPr="006A70BB">
        <w:t>SEC: (Calculateur)</w:t>
      </w:r>
    </w:p>
    <w:p w:rsidR="000049A6" w:rsidRPr="006A70BB" w:rsidRDefault="000049A6" w:rsidP="000049A6">
      <w:r w:rsidRPr="006A70BB">
        <w:t>ACS: Alternating Current Signal</w:t>
      </w:r>
    </w:p>
    <w:p w:rsidR="000049A6" w:rsidRPr="006A70BB" w:rsidRDefault="000049A6" w:rsidP="000049A6">
      <w:r w:rsidRPr="006A70BB">
        <w:t>VDT: Variable Differential Transformer</w:t>
      </w:r>
    </w:p>
    <w:p w:rsidR="000049A6" w:rsidRPr="006A70BB" w:rsidRDefault="000049A6" w:rsidP="000049A6">
      <w:r w:rsidRPr="006A70BB">
        <w:t>ELAC:</w:t>
      </w:r>
      <w:r>
        <w:t xml:space="preserve"> </w:t>
      </w:r>
    </w:p>
    <w:p w:rsidR="000049A6" w:rsidRPr="006A70BB" w:rsidRDefault="000049A6" w:rsidP="000049A6">
      <w:r w:rsidRPr="006A70BB">
        <w:t>FCC: Flight Control Computer</w:t>
      </w:r>
    </w:p>
    <w:p w:rsidR="000049A6" w:rsidRPr="006A70BB" w:rsidRDefault="000049A6" w:rsidP="000049A6">
      <w:r w:rsidRPr="006A70BB">
        <w:t xml:space="preserve">MFU: Multi Functions Unit </w:t>
      </w:r>
    </w:p>
    <w:p w:rsidR="001B67F9" w:rsidRDefault="001B67F9" w:rsidP="003378EB"/>
    <w:p w:rsidR="00BB43F9" w:rsidRDefault="00BB43F9" w:rsidP="003378EB"/>
    <w:p w:rsidR="00BB43F9" w:rsidRDefault="00BB43F9" w:rsidP="003378EB">
      <w:pPr>
        <w:sectPr w:rsidR="00BB43F9" w:rsidSect="0094511D">
          <w:footerReference w:type="default" r:id="rId10"/>
          <w:pgSz w:w="11906" w:h="16838"/>
          <w:pgMar w:top="1417" w:right="1417" w:bottom="1417" w:left="1417" w:header="708" w:footer="708" w:gutter="0"/>
          <w:pgNumType w:fmt="lowerRoman" w:start="1"/>
          <w:cols w:space="708"/>
          <w:titlePg/>
          <w:docGrid w:linePitch="360"/>
        </w:sectPr>
      </w:pPr>
    </w:p>
    <w:p w:rsidR="00097E38" w:rsidRDefault="00097E38" w:rsidP="003378EB">
      <w:pPr>
        <w:pStyle w:val="Titre1"/>
      </w:pPr>
      <w:bookmarkStart w:id="8" w:name="_Toc12653525"/>
      <w:bookmarkStart w:id="9" w:name="_Toc397719653"/>
      <w:bookmarkStart w:id="10" w:name="_Toc397719889"/>
      <w:r>
        <w:lastRenderedPageBreak/>
        <w:t>Chapitre 1. Introduction</w:t>
      </w:r>
      <w:bookmarkEnd w:id="8"/>
    </w:p>
    <w:p w:rsidR="00F41D5E" w:rsidRDefault="000049A6" w:rsidP="00F41D5E">
      <w:pPr>
        <w:ind w:firstLine="708"/>
      </w:pPr>
      <w:r>
        <w:t xml:space="preserve">L’électronique analogique est un domaine vaste très présent dans de nombreux domaines. </w:t>
      </w:r>
      <w:r w:rsidR="00FF2B64">
        <w:t>Le monde de l’aéronautique, étant le secteur d’activité principal de Thales, n’échappe pas à l’électronique analogique. En effet, même si la tendance est de plus en plus à l’utilisation d’électronique numérique, l’analogique reste néanmoins très présent et indispensable au bon fonctionnement des systèmes développés</w:t>
      </w:r>
      <w:r w:rsidR="00F41D5E">
        <w:t xml:space="preserve"> chez Thales</w:t>
      </w:r>
      <w:r w:rsidR="00FF2B64">
        <w:t xml:space="preserve">. </w:t>
      </w:r>
    </w:p>
    <w:p w:rsidR="000049A6" w:rsidRDefault="000049A6" w:rsidP="00F41D5E">
      <w:pPr>
        <w:ind w:firstLine="708"/>
      </w:pPr>
      <w:r>
        <w:t xml:space="preserve">Ce </w:t>
      </w:r>
      <w:r w:rsidR="00F41D5E">
        <w:t>stage se déroule au sein de l’entité DMS de Thales</w:t>
      </w:r>
      <w:r w:rsidR="00FF2B64">
        <w:t>,</w:t>
      </w:r>
      <w:r w:rsidR="00F41D5E">
        <w:t xml:space="preserve"> une entité plus orientée militaire, et à pour sujet le développement d’un circuit d’électronique analogique. Pour être plus précis, le but de ce stage est de reprendre un circuit existant et utilisé actuellement et concevoir, tester et valider un nouveau cir</w:t>
      </w:r>
      <w:r w:rsidR="00DE3707">
        <w:t xml:space="preserve">cuit analogique réalisant la même fonction tout en optimisant le coût, la surface, la consommation ou encore le rendement. L’aéronautique est un domaine où les circuits développés sont développés pour être fonctionnel plusieurs dizaines d’années, il est donc courant de trouver des cartes électronique développées avant les années 2000 par exemple. Cependant, les technologies ont grandement </w:t>
      </w:r>
      <w:r w:rsidR="0088432A">
        <w:t>évolué</w:t>
      </w:r>
      <w:r w:rsidR="00DE3707">
        <w:t xml:space="preserve"> ces dernières années, ce qui rend ces cartes beaucoup moins performantes sur les points cités précédemment.  De plus, écologiquement parlant il est important de réduire les consommations des produits électroniques développés, ce qui donne à ce stage un enjeu plus fort, je trouve.</w:t>
      </w:r>
    </w:p>
    <w:p w:rsidR="00617D33" w:rsidRDefault="00DE3707" w:rsidP="00DE3707">
      <w:r>
        <w:tab/>
        <w:t>Au début de mon stage, 2 sujets plus spécifiques m’</w:t>
      </w:r>
      <w:r w:rsidR="006A6D70">
        <w:t>ont été proposés. Ils vont donc tous deux être présentés en détail dans la suite de ce rapport</w:t>
      </w:r>
      <w:r w:rsidR="00D60935">
        <w:t xml:space="preserve"> et </w:t>
      </w:r>
      <w:r w:rsidR="0088432A">
        <w:t>le choix d’un d’eux sera justifié ensuite</w:t>
      </w:r>
      <w:r w:rsidR="00D60935">
        <w:t>.</w:t>
      </w:r>
    </w:p>
    <w:p w:rsidR="000049A6" w:rsidRDefault="000049A6" w:rsidP="003378EB"/>
    <w:p w:rsidR="00F937A9" w:rsidRDefault="00F937A9" w:rsidP="006A6D70">
      <w:r>
        <w:br w:type="page"/>
      </w:r>
    </w:p>
    <w:p w:rsidR="00097E38" w:rsidRDefault="00097E38" w:rsidP="003378EB">
      <w:pPr>
        <w:pStyle w:val="Titre1"/>
      </w:pPr>
      <w:bookmarkStart w:id="11" w:name="_Toc12653526"/>
      <w:r>
        <w:lastRenderedPageBreak/>
        <w:t>Chapitre 2. Cadre et objectifs du stage</w:t>
      </w:r>
      <w:bookmarkEnd w:id="11"/>
    </w:p>
    <w:p w:rsidR="004770F7" w:rsidRDefault="004770F7" w:rsidP="004770F7">
      <w:r>
        <w:t>Les sujets qui vont être présenté ci-dessous, ne font pas partie d’un projet particulier mené par Thalès mais s’apparente plus à de la recherche technologique. En effet, la mission qui m’est confiée consiste à concevoir de nouveau circuits électronique pour remplacer les circuits utilisés actuellement et qui ont été conçu il y a plusieurs années. La but étant d’utiliser des technologies plus récente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r>
        <w:t>Description des sujets</w:t>
      </w:r>
    </w:p>
    <w:p w:rsidR="004670FC" w:rsidRPr="004670FC" w:rsidRDefault="004670FC" w:rsidP="004670FC"/>
    <w:p w:rsidR="004670FC" w:rsidRDefault="004670FC" w:rsidP="004670FC">
      <w:pPr>
        <w:pStyle w:val="Titre3"/>
      </w:pPr>
      <w:bookmarkStart w:id="12" w:name="_Toc95816275"/>
      <w:bookmarkStart w:id="13" w:name="_Toc95810863"/>
      <w:r>
        <w:t>1.1.1.</w:t>
      </w:r>
      <w:r>
        <w:tab/>
      </w:r>
      <w:r w:rsidRPr="006A6D70">
        <w:t>Sujet 1</w:t>
      </w:r>
      <w:bookmarkEnd w:id="12"/>
      <w:r w:rsidRPr="006A6D70">
        <w:t>: Générateur de signaux alternatifs à base d’amplificateur de classe D</w:t>
      </w:r>
      <w:bookmarkEnd w:id="13"/>
    </w:p>
    <w:p w:rsidR="004670FC" w:rsidRDefault="004670FC" w:rsidP="004670FC">
      <w:r w:rsidRPr="00CA27A4">
        <w:t>Le but de ce projet est de développer une nouvelle fonction analogique ACS*, afin d'améliorer, si possible, la fonction actuelle. En effet, la solution actuelle utilise un amplificateur opérationnel de puissance linéaire et avait par conséquent une consommation et un rendement non optimaux. Environ 35% en considération optim</w:t>
      </w:r>
      <w:r w:rsidR="000643C1">
        <w:t>iste en théorie. L</w:t>
      </w:r>
      <w:r w:rsidRPr="00CA27A4">
        <w:t xml:space="preserve">'idée est </w:t>
      </w:r>
      <w:r w:rsidR="000643C1">
        <w:t xml:space="preserve">donc </w:t>
      </w:r>
      <w:r w:rsidRPr="00CA27A4">
        <w:t xml:space="preserve">de développer un nouveau circuit </w:t>
      </w:r>
      <w:r w:rsidR="000643C1">
        <w:t>à l’aide</w:t>
      </w:r>
      <w:r w:rsidRPr="00CA27A4">
        <w:t xml:space="preserve"> </w:t>
      </w:r>
      <w:r w:rsidR="000643C1">
        <w:t>d’</w:t>
      </w:r>
      <w:r w:rsidRPr="00CA27A4">
        <w:t xml:space="preserve">un amplificateur de classe D </w:t>
      </w:r>
      <w:r w:rsidR="000643C1">
        <w:t xml:space="preserve">à la place </w:t>
      </w:r>
      <w:r w:rsidRPr="00CA27A4">
        <w:t xml:space="preserve">d'un amplificateur opérationnel linéaire, qui pourrait théoriquement avoir une meilleure efficacité. Cependant, certains points pourraient être problématiques, par exemple, </w:t>
      </w:r>
      <w:r w:rsidR="000643C1">
        <w:t>le ripple</w:t>
      </w:r>
      <w:r w:rsidRPr="00CA27A4">
        <w:t xml:space="preserve"> de so</w:t>
      </w:r>
      <w:r w:rsidR="000643C1">
        <w:t xml:space="preserve">rtie due aux commutations qui peuvent engendrer des problèmes de CEM (EMI) et rendre ce circuit </w:t>
      </w:r>
      <w:r w:rsidR="00D02A9B">
        <w:t xml:space="preserve">inutilisable car il ne respecte pas les gabarits d’émissions conduites imposés par les normes. </w:t>
      </w:r>
    </w:p>
    <w:p w:rsidR="00D02A9B" w:rsidRPr="00CA27A4" w:rsidRDefault="00D02A9B" w:rsidP="004670FC"/>
    <w:p w:rsidR="004670FC" w:rsidRPr="00CA27A4" w:rsidRDefault="004670FC" w:rsidP="004670FC">
      <w:r w:rsidRPr="00CA27A4">
        <w:t>La fonction ACS est présente dans de nombreux calculateurs pour FCC (Flight Control Computer), car elle permet de stimuler les capteurs xVDT. Ces capteurs, représentés sur la figure 1, permettent de mesurer l'angle ou le mouvement en excitant la bobine primaire et en regardant les signaux de la bobine secondaire.</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r w:rsidR="003C2006">
        <w:fldChar w:fldCharType="begin"/>
      </w:r>
      <w:r w:rsidR="003C2006">
        <w:instrText xml:space="preserve"> SEQ Figure \* ARABIC </w:instrText>
      </w:r>
      <w:r w:rsidR="003C2006">
        <w:fldChar w:fldCharType="separate"/>
      </w:r>
      <w:r w:rsidR="008D1484">
        <w:rPr>
          <w:noProof/>
        </w:rPr>
        <w:t>1</w:t>
      </w:r>
      <w:r w:rsidR="003C2006">
        <w:rPr>
          <w:noProof/>
        </w:rPr>
        <w:fldChar w:fldCharType="end"/>
      </w:r>
      <w:r>
        <w:t>: Schéma capteur LVDT</w:t>
      </w:r>
    </w:p>
    <w:p w:rsidR="004670FC" w:rsidRPr="0045745E" w:rsidRDefault="004670FC" w:rsidP="004670FC">
      <w:pPr>
        <w:ind w:firstLine="708"/>
      </w:pPr>
      <w:r w:rsidRPr="0045745E">
        <w:lastRenderedPageBreak/>
        <w:t>L'amplificateur de classe D sera une partie importante de ce projet. La figure 2, donne une vue globale de son fonctionnement, mais une étude plus spécifique sera faite dans le rapport</w:t>
      </w:r>
      <w:r>
        <w:t>.</w:t>
      </w: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4" w:name="fiure2"/>
      <w:r>
        <w:t xml:space="preserve">Figure </w:t>
      </w:r>
      <w:r w:rsidR="003C2006">
        <w:fldChar w:fldCharType="begin"/>
      </w:r>
      <w:r w:rsidR="003C2006">
        <w:instrText xml:space="preserve"> SEQ Figure \* ARABIC </w:instrText>
      </w:r>
      <w:r w:rsidR="003C2006">
        <w:fldChar w:fldCharType="separate"/>
      </w:r>
      <w:r w:rsidR="008D1484">
        <w:rPr>
          <w:noProof/>
        </w:rPr>
        <w:t>2</w:t>
      </w:r>
      <w:r w:rsidR="003C2006">
        <w:rPr>
          <w:noProof/>
        </w:rPr>
        <w:fldChar w:fldCharType="end"/>
      </w:r>
      <w:r>
        <w:t>: Schéma simplifié d’un amplificateur de classe D</w:t>
      </w:r>
    </w:p>
    <w:bookmarkEnd w:id="14"/>
    <w:p w:rsidR="00D02A9B" w:rsidRDefault="00D02A9B" w:rsidP="00D02A9B">
      <w:r>
        <w:t>A partir de cette technologie, le but serait de concevoir un circuit générant une sinusoïde   ayant une tension RMS imposée par le cahier des charges. De plus les capteurs de type xVDT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 bornes du capteur, il faut donc designer un correcteur PI ou PID afin d’asservir cette tension afin qu’el</w:t>
      </w:r>
      <w:r w:rsidR="00687B13">
        <w:t>le soit le plus stable possible.</w:t>
      </w:r>
    </w:p>
    <w:p w:rsidR="00D02A9B" w:rsidRPr="00D02A9B" w:rsidRDefault="00D02A9B" w:rsidP="00D02A9B"/>
    <w:p w:rsidR="004670FC" w:rsidRPr="00081A07" w:rsidRDefault="004670FC" w:rsidP="004670FC">
      <w:pPr>
        <w:pStyle w:val="Titre3"/>
      </w:pPr>
      <w:r>
        <w:t>1.1.2.</w:t>
      </w:r>
      <w:bookmarkStart w:id="15" w:name="_Toc95810865"/>
      <w:bookmarkStart w:id="16" w:name="_Toc95816276"/>
      <w:r>
        <w:tab/>
      </w:r>
      <w:r w:rsidRPr="00081A07">
        <w:t xml:space="preserve">Sujet 2: </w:t>
      </w:r>
      <w:bookmarkEnd w:id="15"/>
      <w:bookmarkEnd w:id="16"/>
      <w:r w:rsidRPr="00081A07">
        <w:t>Solution de substitution à des DAC à l’aide de PWM</w:t>
      </w:r>
    </w:p>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 DAC utilisé dans la conception actuelle par un </w:t>
      </w:r>
      <w:r w:rsidR="00F16857">
        <w:t xml:space="preserve">circuit utilisant un </w:t>
      </w:r>
      <w:r w:rsidRPr="00CA27A4">
        <w:t xml:space="preserve">PWM, suivi d'un filtre passe-bas. En jouant sur </w:t>
      </w:r>
      <w:r w:rsidR="00F16857">
        <w:t>le duty</w:t>
      </w:r>
      <w:r w:rsidR="00D45BA8">
        <w:t xml:space="preserve"> </w:t>
      </w:r>
      <w:r w:rsidR="00F16857">
        <w:t>cycle</w:t>
      </w:r>
      <w:r w:rsidRPr="00CA27A4">
        <w:t xml:space="preserve"> du PWM ainsi que s</w:t>
      </w:r>
      <w:r w:rsidR="009C2803">
        <w:t xml:space="preserve">ur la fréquence de sa porteuse et en utilisant un filtre passe bas </w:t>
      </w:r>
      <w:r w:rsidRPr="00CA27A4">
        <w:t>on peut en</w:t>
      </w:r>
      <w:r w:rsidR="009C2803">
        <w:t xml:space="preserve"> retirer la composante continue. On arrive donc à retrouver le comportement d’un DAC</w:t>
      </w:r>
      <w:r w:rsidRPr="00CA27A4">
        <w:t xml:space="preserve"> générer notre tension</w:t>
      </w:r>
      <w:r w:rsidR="00864893">
        <w:t xml:space="preserve"> continue à la valeur souhaitée. La Figure ci-dessous</w:t>
      </w:r>
      <w:r w:rsidR="00D45BA8">
        <w:t xml:space="preserve"> donne une idée clair du fonctionnement de ce système. On remarque un lien entre le duty cycle et al tension après filtrage, en commandant le duty cycle on peut donc générer la tension souhaitée en sortie, tout comme un DAC le fait.</w:t>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197794" w:rsidRPr="00DB766D" w:rsidRDefault="00197794" w:rsidP="00B465B6">
                            <w:pPr>
                              <w:pStyle w:val="Lgende"/>
                              <w:rPr>
                                <w:sz w:val="24"/>
                                <w:szCs w:val="24"/>
                              </w:rPr>
                            </w:pPr>
                            <w:r>
                              <w:t xml:space="preserve">Figure </w:t>
                            </w:r>
                            <w:r>
                              <w:fldChar w:fldCharType="begin"/>
                            </w:r>
                            <w:r>
                              <w:instrText xml:space="preserve"> SEQ Figure \* ARABIC </w:instrText>
                            </w:r>
                            <w:r>
                              <w:fldChar w:fldCharType="separate"/>
                            </w:r>
                            <w:r w:rsidR="008D1484">
                              <w:rPr>
                                <w:noProof/>
                              </w:rPr>
                              <w:t>3</w:t>
                            </w:r>
                            <w:r>
                              <w:rPr>
                                <w:noProof/>
                              </w:rPr>
                              <w:fldChar w:fldCharType="end"/>
                            </w:r>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197794" w:rsidRPr="00DB766D" w:rsidRDefault="00197794" w:rsidP="00B465B6">
                      <w:pPr>
                        <w:pStyle w:val="Lgende"/>
                        <w:rPr>
                          <w:sz w:val="24"/>
                          <w:szCs w:val="24"/>
                        </w:rPr>
                      </w:pPr>
                      <w:r>
                        <w:t xml:space="preserve">Figure </w:t>
                      </w:r>
                      <w:r>
                        <w:fldChar w:fldCharType="begin"/>
                      </w:r>
                      <w:r>
                        <w:instrText xml:space="preserve"> SEQ Figure \* ARABIC </w:instrText>
                      </w:r>
                      <w:r>
                        <w:fldChar w:fldCharType="separate"/>
                      </w:r>
                      <w:r w:rsidR="008D1484">
                        <w:rPr>
                          <w:noProof/>
                        </w:rPr>
                        <w:t>3</w:t>
                      </w:r>
                      <w:r>
                        <w:rPr>
                          <w:noProof/>
                        </w:rPr>
                        <w:fldChar w:fldCharType="end"/>
                      </w:r>
                      <w:r>
                        <w:t> </w:t>
                      </w:r>
                      <w:r>
                        <w:rPr>
                          <w:noProof/>
                        </w:rPr>
                        <w:t>: Lien entre un PWM et le signal après le filtre</w:t>
                      </w:r>
                    </w:p>
                  </w:txbxContent>
                </v:textbox>
                <w10:wrap type="tight" anchorx="margin"/>
              </v:shape>
            </w:pict>
          </mc:Fallback>
        </mc:AlternateContent>
      </w:r>
    </w:p>
    <w:p w:rsidR="00B465B6" w:rsidRDefault="00B465B6" w:rsidP="004670FC"/>
    <w:p w:rsidR="004670FC" w:rsidRPr="00C8671D" w:rsidRDefault="004670FC" w:rsidP="004670FC">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utilisée. L'objectif est bien sûr d'optimiser ces points.</w:t>
      </w:r>
    </w:p>
    <w:p w:rsidR="004670FC" w:rsidRPr="00C8671D" w:rsidRDefault="004670FC" w:rsidP="004670FC">
      <w:r w:rsidRPr="00C8671D">
        <w:br/>
        <w:t>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par rapport à la simple utilisation d'un DAC. De plus, réduire la fréquence de coupure du filtre augmentera le temps de réponse du système, mais permettra également d'obtenir un signal de sortie avec moins d'ondulation.</w:t>
      </w:r>
    </w:p>
    <w:p w:rsidR="004670FC" w:rsidRDefault="004670FC" w:rsidP="004670FC"/>
    <w:p w:rsidR="004670FC" w:rsidRPr="004670FC" w:rsidRDefault="004670FC" w:rsidP="004670FC"/>
    <w:p w:rsidR="004670FC" w:rsidRDefault="004670FC" w:rsidP="004670FC">
      <w:pPr>
        <w:pStyle w:val="Titre2"/>
      </w:pPr>
      <w:r>
        <w:t>1.2.</w:t>
      </w:r>
      <w:r>
        <w:tab/>
        <w:t>Choix du sujet et détails</w:t>
      </w:r>
    </w:p>
    <w:p w:rsidR="004670FC" w:rsidRDefault="004670FC" w:rsidP="004670FC">
      <w:r w:rsidRPr="00C8671D">
        <w:t xml:space="preserve">Après quelques recherches pour comprendre les projets et leurs enjeux, j'ai décidé de choisir le premier sur la fonction ACS avec des amplificateurs de classe D. En </w:t>
      </w:r>
      <w:r w:rsidR="00A2134F">
        <w:t>effet</w:t>
      </w:r>
      <w:r w:rsidRPr="00C8671D">
        <w:t>, les deux sont très intéressants et pourraient m'apporter beaucoup de compétences, mais la problématique de l'amplificateur classe D avec</w:t>
      </w:r>
      <w:r w:rsidR="00D73DB4">
        <w:t xml:space="preserve"> de la</w:t>
      </w:r>
      <w:r w:rsidRPr="00C8671D">
        <w:t xml:space="preserve"> commutation est quelque chose que je trouve vraiment attrayant et dans lequel j'aimerais aller plus loin.</w:t>
      </w:r>
    </w:p>
    <w:p w:rsidR="004670FC" w:rsidRPr="00C8671D" w:rsidRDefault="004670FC" w:rsidP="004670FC"/>
    <w:p w:rsidR="004670FC" w:rsidRDefault="004670FC" w:rsidP="004670FC">
      <w:r w:rsidRPr="00C8671D">
        <w:t xml:space="preserve">Les deux sujets ont leurs propres particularités. Le second, avec le PWM </w:t>
      </w:r>
      <w:r w:rsidR="00A2134F">
        <w:t>est quelque chose de plus mature</w:t>
      </w:r>
      <w:r w:rsidRPr="00C8671D">
        <w:t xml:space="preserve"> et avec plus de recul, mais les attentes sont par conséquent plus grandes. Cela </w:t>
      </w:r>
      <w:r w:rsidRPr="00C8671D">
        <w:lastRenderedPageBreak/>
        <w:t xml:space="preserve">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4670FC">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4670FC">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 après l’amplificateur</w:t>
      </w:r>
      <w:r w:rsidRPr="00C8671D">
        <w:t xml:space="preserve"> qu</w:t>
      </w:r>
      <w:r w:rsidR="00D73DB4">
        <w:t>'avant. C</w:t>
      </w:r>
      <w:r w:rsidRPr="00C8671D">
        <w:t>ela peut être fait en augm</w:t>
      </w:r>
      <w:r w:rsidR="00D73DB4">
        <w:t>entant la valeur du courant et/ou</w:t>
      </w:r>
      <w:r w:rsidRPr="00C8671D">
        <w:t xml:space="preserve"> de la tension. 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4670FC">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duty-cycles </w:t>
      </w:r>
      <w:r w:rsidRPr="00C8671D">
        <w:t xml:space="preserve">(SPWM). Ce n'est pas le seul moyen de générer un PWM, il en existe d'autres comme les modulations delta ou delta-sigma, </w:t>
      </w:r>
      <w:r w:rsidR="00BA0E8D">
        <w:t>qui permettent de</w:t>
      </w:r>
      <w:r w:rsidRPr="00C8671D">
        <w:t xml:space="preserve"> contrôler la stabilité et l'erreur du SPWM, mais sont un peu plus difficiles à mettre en œuvre. La méthode utilisant un comparateur et une dent de scie mettra également les potentiels haut et bas 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197794" w:rsidRPr="00F16D49" w:rsidRDefault="00197794" w:rsidP="004670FC">
                            <w:pPr>
                              <w:pStyle w:val="Lgende"/>
                              <w:rPr>
                                <w:noProof/>
                              </w:rPr>
                            </w:pPr>
                            <w:r>
                              <w:t xml:space="preserve">Figure </w:t>
                            </w:r>
                            <w:r>
                              <w:fldChar w:fldCharType="begin"/>
                            </w:r>
                            <w:r>
                              <w:instrText xml:space="preserve"> SEQ Figure \* ARABIC </w:instrText>
                            </w:r>
                            <w:r>
                              <w:fldChar w:fldCharType="separate"/>
                            </w:r>
                            <w:r w:rsidR="008D1484">
                              <w:rPr>
                                <w:noProof/>
                              </w:rPr>
                              <w:t>4</w:t>
                            </w:r>
                            <w:r>
                              <w:rPr>
                                <w:noProof/>
                              </w:rPr>
                              <w:fldChar w:fldCharType="end"/>
                            </w:r>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197794" w:rsidRPr="00F16D49" w:rsidRDefault="00197794" w:rsidP="004670FC">
                      <w:pPr>
                        <w:pStyle w:val="Lgende"/>
                        <w:rPr>
                          <w:noProof/>
                        </w:rPr>
                      </w:pPr>
                      <w:r>
                        <w:t xml:space="preserve">Figure </w:t>
                      </w:r>
                      <w:r>
                        <w:fldChar w:fldCharType="begin"/>
                      </w:r>
                      <w:r>
                        <w:instrText xml:space="preserve"> SEQ Figure \* ARABIC </w:instrText>
                      </w:r>
                      <w:r>
                        <w:fldChar w:fldCharType="separate"/>
                      </w:r>
                      <w:r w:rsidR="008D1484">
                        <w:rPr>
                          <w:noProof/>
                        </w:rPr>
                        <w:t>4</w:t>
                      </w:r>
                      <w:r>
                        <w:rPr>
                          <w:noProof/>
                        </w:rPr>
                        <w:fldChar w:fldCharType="end"/>
                      </w:r>
                      <w:r>
                        <w:t>: PWM modulation stage</w:t>
                      </w:r>
                    </w:p>
                  </w:txbxContent>
                </v:textbox>
                <w10:anchorlock/>
              </v:shape>
            </w:pict>
          </mc:Fallback>
        </mc:AlternateContent>
      </w:r>
    </w:p>
    <w:p w:rsidR="004670FC" w:rsidRDefault="004670FC" w:rsidP="004670FC">
      <w:pPr>
        <w:keepNext/>
      </w:pPr>
      <w:r w:rsidRPr="00C8671D">
        <w:t>Maintenant</w:t>
      </w:r>
      <w:r w:rsidR="00A2134F">
        <w:t xml:space="preserve"> qu’un </w:t>
      </w:r>
      <w:r w:rsidR="00BA0E8D">
        <w:t>signal</w:t>
      </w:r>
      <w:r w:rsidR="00A2134F">
        <w:t xml:space="preserve"> PWM est généré</w:t>
      </w:r>
      <w:r w:rsidRPr="00C8671D">
        <w:t xml:space="preserve">, nous pouvons l'utiliser pour contrôler l'étage </w:t>
      </w:r>
      <w:r w:rsidR="00A2134F">
        <w:t>de sortie avec ses MOSFET. Pour être plus précis cet étage est un demi-pont,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8D1484">
        <w:rPr>
          <w:noProof/>
        </w:rPr>
        <w:t>5</w:t>
      </w:r>
      <w:r>
        <w:fldChar w:fldCharType="end"/>
      </w:r>
      <w:r w:rsidRPr="00C8671D">
        <w:t>: Amplifier stage</w:t>
      </w:r>
    </w:p>
    <w:p w:rsidR="004670FC" w:rsidRPr="00C8671D" w:rsidRDefault="004670FC" w:rsidP="004670FC">
      <w:pPr>
        <w:jc w:val="center"/>
      </w:pPr>
    </w:p>
    <w:p w:rsidR="004670FC" w:rsidRPr="00C8671D" w:rsidRDefault="004670FC" w:rsidP="004670FC">
      <w:r w:rsidRPr="00C8671D">
        <w:t>Enfin, pour récupérer la sinusoïde, un filtre doit être utilisé. Le filtre peut être un filtre passe-bas pour couper les hautes fréquences et ne garder que le sinus fondamental, mais un filtre passe-bande peut également être utilisé, si nous devons également couper le mode DC, pour supprimer le décalage. Après cette étape, nous avons la sinusoïde que nous voulions</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A27A4" w:rsidRDefault="004670FC" w:rsidP="004670FC">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8D1484">
        <w:rPr>
          <w:noProof/>
          <w:lang w:val="en-US"/>
        </w:rPr>
        <w:t>6</w:t>
      </w:r>
      <w:r>
        <w:fldChar w:fldCharType="end"/>
      </w:r>
      <w:r w:rsidRPr="00CA27A4">
        <w:rPr>
          <w:lang w:val="en-US"/>
        </w:rPr>
        <w:t>: Filter stage</w:t>
      </w:r>
    </w:p>
    <w:p w:rsidR="0039540F" w:rsidRDefault="00D73DB4" w:rsidP="004670FC">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39540F" w:rsidRPr="004670FC" w:rsidRDefault="0039540F" w:rsidP="004670FC"/>
    <w:p w:rsidR="004670FC" w:rsidRDefault="00C81192" w:rsidP="00C81192">
      <w:pPr>
        <w:pStyle w:val="Titre2"/>
      </w:pPr>
      <w:r>
        <w:t>1.3. Les objectifs</w:t>
      </w:r>
      <w:r w:rsidR="0039540F">
        <w:t xml:space="preserve"> et compétences</w:t>
      </w:r>
    </w:p>
    <w:p w:rsidR="00C81192" w:rsidRDefault="00C81192" w:rsidP="003C480D">
      <w:r>
        <w:t xml:space="preserve"> L’objectif fixé au début du stage était de concevoir le circuit décrit ci-dessus, d’estimer son rendement théoriquement ainsi que son coût et la surface qu’il prend, mais aussi de simuler ce circuit à l’aide du logiciel LTspice afin de confirmer la théorie et enfin, si le temps restant suffisait de faire un PCB avec des composants préalablement sélectionnés afin de faire des tests et mesures sur le circuit réel. En parallèle de ça, de la documentation concernant la théorie, mais aussi les simulations et les tests devait être rédigée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embarquées </w:t>
      </w:r>
      <w:r w:rsidR="00A112EE">
        <w:t>dû à l’asservissement de la tension de sortie expliqué plus tôt dans le rapport. J’ai notamment utiliser des logiciels sur lesquels j’ai été formé lors de mes études à l’INSA, LTspice pour les simulations électroniques, KICAD EDA pour la schématique et le routage MATLAB et Simulink pour les simulations de l’asservissement, STM32CubeIDE pour l’informatique embarquée, mais aussi des sites web tels que Octopart pour la gestion des BOM. De plus, j’ai découvert et me suis formé au logiciel Mathcad, un outil mathématique très puissant et utile.</w:t>
      </w:r>
    </w:p>
    <w:p w:rsidR="00A112EE" w:rsidRDefault="00A112EE" w:rsidP="003C480D"/>
    <w:p w:rsidR="00C81192" w:rsidRDefault="00C81192" w:rsidP="003C480D">
      <w:r>
        <w:t xml:space="preserve">J’ai réalisé toute </w:t>
      </w:r>
      <w:r w:rsidR="0039540F">
        <w:t>ces tâches seul</w:t>
      </w:r>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personnes </w:t>
      </w:r>
      <w:r w:rsidR="0039540F">
        <w:lastRenderedPageBreak/>
        <w:t>d’expériences et donc être sûr de ne pas m’égarer, mais aussi d’apprendre de leur expérience en discutant avec eux chaque semaine.</w:t>
      </w:r>
    </w:p>
    <w:p w:rsidR="00BE0781" w:rsidRDefault="00BE0781" w:rsidP="003C480D"/>
    <w:p w:rsidR="00BE0781" w:rsidRPr="00C81192" w:rsidRDefault="00BE0781" w:rsidP="003C480D">
      <w:r>
        <w:t>Dans la suite nous allons nous attarder sur la partie plus technique de mon stage, dans laquelle je vais</w:t>
      </w:r>
      <w:r w:rsidR="00A2134F">
        <w:t xml:space="preserve"> détailler les différentes étapes que j’ai eu à traverser tout au long de mon stage.</w:t>
      </w:r>
    </w:p>
    <w:p w:rsidR="00F937A9" w:rsidRDefault="00F937A9" w:rsidP="00F937A9"/>
    <w:p w:rsidR="009F0573" w:rsidRPr="0004638B" w:rsidRDefault="009F0573" w:rsidP="0004638B">
      <w:pPr>
        <w:rPr>
          <w:b/>
          <w:sz w:val="36"/>
          <w:szCs w:val="36"/>
        </w:rPr>
      </w:pPr>
    </w:p>
    <w:p w:rsidR="00097E38" w:rsidRDefault="00097E38" w:rsidP="003378EB">
      <w:pPr>
        <w:pStyle w:val="Titre1"/>
      </w:pPr>
      <w:bookmarkStart w:id="17" w:name="_Toc12653527"/>
      <w:r>
        <w:t>Chap</w:t>
      </w:r>
      <w:r w:rsidR="00A94C79">
        <w:t>itre 3 Réalisation</w:t>
      </w:r>
      <w:bookmarkEnd w:id="17"/>
    </w:p>
    <w:p w:rsidR="005A63C4" w:rsidRDefault="005A63C4" w:rsidP="005A63C4">
      <w:pPr>
        <w:pStyle w:val="Titre2"/>
      </w:pPr>
      <w:r>
        <w:t>1.1. Planning</w:t>
      </w:r>
    </w:p>
    <w:p w:rsidR="005A63C4" w:rsidRDefault="005A63C4" w:rsidP="005A63C4">
      <w:r w:rsidRPr="00C8671D">
        <w:t>Une des premières choses que j'ai faites a été de créer un planning. Pour ce faire j'ai utilisé quelques documents qui présentent un cycle de vie d'un projet en V comme on peut le voir sur la figure 3 ci-dessous.</w:t>
      </w:r>
    </w:p>
    <w:p w:rsidR="005A63C4" w:rsidRDefault="005A63C4" w:rsidP="005A63C4"/>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Pr="00C8671D" w:rsidRDefault="005A63C4" w:rsidP="005A63C4">
      <w:pPr>
        <w:pStyle w:val="Lgende"/>
      </w:pPr>
      <w:r>
        <w:t xml:space="preserve">Figure </w:t>
      </w:r>
      <w:r w:rsidR="003C2006">
        <w:fldChar w:fldCharType="begin"/>
      </w:r>
      <w:r w:rsidR="003C2006">
        <w:instrText xml:space="preserve"> SEQ Figure \* ARABIC </w:instrText>
      </w:r>
      <w:r w:rsidR="003C2006">
        <w:fldChar w:fldCharType="separate"/>
      </w:r>
      <w:r w:rsidR="008D1484">
        <w:rPr>
          <w:noProof/>
        </w:rPr>
        <w:t>7</w:t>
      </w:r>
      <w:r w:rsidR="003C2006">
        <w:rPr>
          <w:noProof/>
        </w:rPr>
        <w:fldChar w:fldCharType="end"/>
      </w:r>
      <w:r>
        <w:t> : Schéma du cycle de vie d'un projet</w:t>
      </w:r>
    </w:p>
    <w:p w:rsidR="005A63C4" w:rsidRPr="00466887" w:rsidRDefault="005A63C4" w:rsidP="005A63C4">
      <w:r w:rsidRPr="00466887">
        <w:t>Dans un premier temps, j'ai décidé de faire mon planning au format GANTT. J'ai identifié à partir de la figure 3, les parties globales de ce projet puis j'ai essayé de trouver des sous-parties pour chacune des parties. Ensuite, j'ai estimé le temps pour chaque sous-partie et chaque partie et vérifié s'il était cohérent avec l'équipe qui m'encadrait sur ce projet. Enfin, j'ai obtenu ce que vous pouvez voir sur la figure suivante :</w:t>
      </w:r>
    </w:p>
    <w:p w:rsidR="005A63C4" w:rsidRDefault="005A63C4" w:rsidP="005A63C4">
      <w:pPr>
        <w:keepNext/>
        <w:jc w:val="center"/>
      </w:pPr>
      <w:r w:rsidRPr="00331C2B">
        <w:rPr>
          <w:noProof/>
        </w:rPr>
        <w:lastRenderedPageBreak/>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8D1484">
        <w:rPr>
          <w:noProof/>
          <w:lang w:val="en-US"/>
        </w:rPr>
        <w:t>8</w:t>
      </w:r>
      <w:r>
        <w:fldChar w:fldCharType="end"/>
      </w:r>
      <w:r w:rsidRPr="00CA27A4">
        <w:rPr>
          <w:lang w:val="en-US"/>
        </w:rPr>
        <w:t xml:space="preserve">: </w:t>
      </w:r>
      <w:r w:rsidR="00DD51CC">
        <w:rPr>
          <w:lang w:val="en-US"/>
        </w:rPr>
        <w:t>Vue globale du planning</w:t>
      </w:r>
    </w:p>
    <w:p w:rsidR="005A63C4" w:rsidRPr="00DE594A" w:rsidRDefault="005A63C4" w:rsidP="005A63C4">
      <w:r w:rsidRPr="00DE594A">
        <w:t>Bien sûr, on ne pas voir grand-chose sur la figure 7, nous allons donc zoomer sur les différentes parties et les détaillées.</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18" w:name="figure9"/>
      <w:r w:rsidRPr="00CA27A4">
        <w:rPr>
          <w:lang w:val="en-US"/>
        </w:rPr>
        <w:t xml:space="preserve">Figure </w:t>
      </w:r>
      <w:r>
        <w:fldChar w:fldCharType="begin"/>
      </w:r>
      <w:r w:rsidRPr="00CA27A4">
        <w:rPr>
          <w:lang w:val="en-US"/>
        </w:rPr>
        <w:instrText xml:space="preserve"> SEQ Figure \* ARABIC </w:instrText>
      </w:r>
      <w:r>
        <w:fldChar w:fldCharType="separate"/>
      </w:r>
      <w:r w:rsidR="008D1484">
        <w:rPr>
          <w:noProof/>
          <w:lang w:val="en-US"/>
        </w:rPr>
        <w:t>9</w:t>
      </w:r>
      <w:r>
        <w:fldChar w:fldCharType="end"/>
      </w:r>
      <w:r w:rsidRPr="00CA27A4">
        <w:rPr>
          <w:lang w:val="en-US"/>
        </w:rPr>
        <w:t xml:space="preserve">: </w:t>
      </w:r>
      <w:r w:rsidR="00DD51CC">
        <w:rPr>
          <w:lang w:val="en-US"/>
        </w:rPr>
        <w:t>Zoom sur le planning</w:t>
      </w:r>
    </w:p>
    <w:bookmarkEnd w:id="18"/>
    <w:p w:rsidR="006E2AF2" w:rsidRDefault="005A63C4" w:rsidP="005A63C4">
      <w:r w:rsidRPr="00DE594A">
        <w:lastRenderedPageBreak/>
        <w:t>Sur la figure 5, toutes les parties et sous-parties apparaissent. Vous trouverez ci-dessous une liste des différentes parties et une explication de ce que je ferai à l'intérieur et du temps que j'ai estimé.</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636EA">
      <w:r>
        <w:t>Cette première partie consiste à appréhender le but du projet et ces enjeux, afin d’être efficace le plus tôt possible.</w:t>
      </w: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t>Spécification</w:t>
      </w:r>
    </w:p>
    <w:p w:rsidR="005A63C4" w:rsidRDefault="005A63C4" w:rsidP="005A63C4">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6E2AF2" w:rsidRPr="00F63C1A">
        <w:t>des attentes claires</w:t>
      </w:r>
      <w:r w:rsidRPr="00F63C1A">
        <w:t>. Ainsi, j'aurai mes objectifs pour la fin de mon 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5A63C4">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 Plus facile.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5A63C4">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5A63C4">
      <w:r w:rsidRPr="00F63C1A">
        <w:t>Afin de tester correctement le PCB, mon idée est d'abord de tester chaque circuit indépendamment et de les faire fonctionner, puis de tester tous les circuits ensemble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5A63C4">
      <w:r w:rsidRPr="00F63C1A">
        <w:t xml:space="preserve">Enfin, ce temps est là pour résoudre les problèmes s'il y en a, pour améliorer certaines </w:t>
      </w:r>
      <w:r w:rsidR="006E2AF2">
        <w:t>choses</w:t>
      </w:r>
      <w:r w:rsidRPr="00F63C1A">
        <w:t xml:space="preserve"> pour mieux répondre au cahier des charges en revenant à la conception par exemple, mais aussi pour donner une réponse concernant la viabilité de cette solution, si c'est une bonne </w:t>
      </w:r>
      <w:r w:rsidRPr="00F63C1A">
        <w:lastRenderedPageBreak/>
        <w:t>idée pour les futurs produits ou non. Encore une chose, ce temps servira également à finaliser la documentation et à capitaliser les informations même si cela se fait aussi pendant le reste du stage.</w:t>
      </w:r>
    </w:p>
    <w:p w:rsidR="005A63C4" w:rsidRDefault="005A63C4" w:rsidP="005A63C4"/>
    <w:p w:rsidR="005A63C4" w:rsidRDefault="00D636EA" w:rsidP="00D636EA">
      <w:pPr>
        <w:pStyle w:val="Titre2"/>
      </w:pPr>
      <w:r>
        <w:t>1.2. Evolution du planning</w:t>
      </w:r>
    </w:p>
    <w:p w:rsidR="00D636EA" w:rsidRDefault="00D636EA" w:rsidP="00D636EA">
      <w:r>
        <w:t xml:space="preserve">Les dates visibles sur la </w:t>
      </w:r>
      <w:hyperlink w:anchor="figure9" w:history="1">
        <w:r w:rsidRPr="00D636EA">
          <w:rPr>
            <w:rStyle w:val="Lienhypertexte"/>
          </w:rPr>
          <w:t>Figure 9</w:t>
        </w:r>
      </w:hyperlink>
      <w:r>
        <w:t xml:space="preserve"> sont celles fixées dès le début du stage. Bien sûr celle-ci ont évolué en fonction </w:t>
      </w:r>
      <w:r w:rsidR="00A875D8">
        <w:t>des difficultés</w:t>
      </w:r>
      <w:r>
        <w:t xml:space="preserve"> rencontrées ou non au fur et à mesure. Cette partie a pour </w:t>
      </w:r>
      <w:r w:rsidR="00A875D8">
        <w:t>but</w:t>
      </w:r>
      <w:r>
        <w:t xml:space="preserve"> d’expliquer de façon général les changements qu’il y a eu sur ce projet et pourquoi.</w:t>
      </w:r>
    </w:p>
    <w:p w:rsidR="00D636EA" w:rsidRDefault="00D636EA" w:rsidP="00D636EA"/>
    <w:p w:rsidR="00D636EA" w:rsidRDefault="00D636EA" w:rsidP="00D636EA">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636EA">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Pour essayer de mieux prévoir la durée de cette période, la conception a été divisés en plusieurs sous parties</w:t>
      </w:r>
      <w:r w:rsidR="00257E5E">
        <w:t xml:space="preserve"> et le temps global a été respecté seulement en réalité l’étape de développement théorique a duré moins longtemps que prévu et l’étape de simulation LTspice plus longtemps, surtout dû à la simulation du filtre passe bande, ce qui au final se compense et respecte relativement bien le planning initial. </w:t>
      </w:r>
    </w:p>
    <w:p w:rsidR="00257E5E" w:rsidRDefault="00257E5E" w:rsidP="00D636EA"/>
    <w:p w:rsidR="00257E5E" w:rsidRDefault="00257E5E" w:rsidP="00D636EA">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Fablab présent à Thales plutôt que de le commander à un fabriquant spécialisé dans la fabrication de PCB mais qui aurait mis plus de temps à le livrer. Ce choix a aussi induit un retard car la technologie utilisée </w:t>
      </w:r>
      <w:r w:rsidR="009123BC">
        <w:t>au Fablab</w:t>
      </w:r>
      <w:r w:rsidR="00C22DAB">
        <w:t xml:space="preserve"> ne permet pas de faire </w:t>
      </w:r>
      <w:r w:rsidR="009123BC">
        <w:t>des pistes trop petites</w:t>
      </w:r>
      <w:r w:rsidR="00C22DAB">
        <w:t xml:space="preserve"> ou bien d’utiliser des composants avec des pas trop petit. Il a donc fallu chercher des alternatives </w:t>
      </w:r>
      <w:r w:rsidR="009123BC">
        <w:t>à des</w:t>
      </w:r>
      <w:r w:rsidR="00C22DAB">
        <w:t xml:space="preserve"> composants déjà sélectionné mais ne pouvant donc pas être utilisés, ce qui a pris une ou deux journées de plus que prévu. Après cela le PCB a pu être fabriqué et il a fallu souder chaque composant à la main et faire des tests de continuité, ce qui a aussi pris 2 ou 3 jours afin d’avoir assemblée. </w:t>
      </w:r>
    </w:p>
    <w:p w:rsidR="00C22DAB" w:rsidRDefault="00C22DAB" w:rsidP="00D636EA"/>
    <w:p w:rsidR="00C22DAB" w:rsidRDefault="00C22DAB" w:rsidP="00D636EA">
      <w:r>
        <w:t xml:space="preserve">Enfin l’étape des tests a commencé par l’apparition </w:t>
      </w:r>
      <w:r w:rsidR="009123BC">
        <w:t>de quelques</w:t>
      </w:r>
      <w:r>
        <w:t xml:space="preserve"> </w:t>
      </w:r>
      <w:r w:rsidR="009123BC">
        <w:t>court-circuit</w:t>
      </w:r>
      <w:r>
        <w:t xml:space="preserve"> qu’il a </w:t>
      </w:r>
      <w:r w:rsidR="009123BC">
        <w:t>fallu</w:t>
      </w:r>
      <w:r>
        <w:t xml:space="preserve"> identifier et corriger, c</w:t>
      </w:r>
      <w:r w:rsidR="009123BC">
        <w:t xml:space="preserve">e qui a aussi pris un peu plus quelques jours avant d’avoir une carte </w:t>
      </w:r>
      <w:r w:rsidR="009123BC">
        <w:lastRenderedPageBreak/>
        <w:t xml:space="preserve">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636EA">
      <w:r>
        <w:t xml:space="preserve">Pour résumer, environ deux semaines de retards sont </w:t>
      </w:r>
      <w:r w:rsidR="002A7F0F">
        <w:t>apparues</w:t>
      </w:r>
      <w:r>
        <w:t xml:space="preserve"> par rapport au planning initial</w:t>
      </w:r>
      <w:r w:rsidR="002A7F0F">
        <w:t>, ce qui n’est pas un problème étant donné qu’une période de plus d’un mois a été prévu pour résoudre ce genre de problèmes.</w:t>
      </w:r>
      <w:r w:rsidR="00433508">
        <w:t xml:space="preserve"> Finalement le planning correspondant à l’évolution du stage jusqu’à aujourd’hui ressemble au suivant :</w:t>
      </w:r>
    </w:p>
    <w:p w:rsidR="00687B13" w:rsidRDefault="00687B13" w:rsidP="00687B13"/>
    <w:p w:rsidR="00A875D8" w:rsidRDefault="00433508" w:rsidP="00433508">
      <w:pPr>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A875D8" w:rsidP="00687B13"/>
    <w:p w:rsidR="00A875D8" w:rsidRDefault="00433508" w:rsidP="00687B13">
      <w:r>
        <w:t xml:space="preserve"> 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EF5C58" w:rsidRDefault="00EF5C58" w:rsidP="00EF5C58">
      <w:pPr>
        <w:pStyle w:val="Titre2"/>
      </w:pPr>
      <w:r>
        <w:t>1.3. Cahier des charges</w:t>
      </w:r>
    </w:p>
    <w:p w:rsidR="00D81025" w:rsidRDefault="00D81025" w:rsidP="00D81025">
      <w:r>
        <w:lastRenderedPageBreak/>
        <w:t>Ici va être décrit le cahier de charge qui a cadré le stage et a permis de définir les objectifs de ce stage. Pour cela, je me suis appuyé sur deux types d’informations. La première correspond aux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Tension différentielle de sortie, aux bornes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7.0+-0.7V RMS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Forme du signal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Sinus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Fréquence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Doit être capable de générer des sinusoïde de fréquence entre 1.9kHz et 5kHz</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846517" w:rsidP="00846517">
            <w:r>
              <w:t xml:space="preserve">Inférieur à </w:t>
            </w:r>
            <w:r w:rsidR="00D81025" w:rsidRPr="00366C33">
              <w:t>0.1Hz</w:t>
            </w:r>
            <w:r>
              <w:t xml:space="preserve"> </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Courant maximum dans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F3052" w:rsidP="00846517">
            <w:r>
              <w:t>Entre 10mA et 40mA</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Caractéristique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C2006" w:rsidP="00846517">
            <w:r w:rsidRPr="00366C33">
              <w:t>Charge inductive avec résistance parasite ayant pour facteur de puissance cos(ϕ) = 0.2079 soit ϕ</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Surface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pPr>
              <w:rPr>
                <w:highlight w:val="darkBlue"/>
              </w:rPr>
            </w:pPr>
            <w:r w:rsidRPr="00366C33">
              <w:t>La surface actuelle pour un ACS ELAC est de 740mm2, il faut donc faire moins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Rendement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Un ACS ELAC a un rendement inférieur à 10%, il faut donc battre ce rendement et l’optimiser au maximum.</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66C33" w:rsidP="00366C33">
            <w:pPr>
              <w:jc w:val="left"/>
            </w:pPr>
            <w:r w:rsidRPr="00366C33">
              <w:t>Ondulation sur le signal et stabilité</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Inférieur à 100mV</w:t>
            </w:r>
          </w:p>
        </w:tc>
      </w:tr>
      <w:tr w:rsidR="00F70FAE"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tcPr>
          <w:p w:rsidR="00F70FAE" w:rsidRPr="00366C33" w:rsidRDefault="00F70FAE" w:rsidP="00366C33">
            <w:pPr>
              <w:jc w:val="left"/>
            </w:pPr>
            <w:r>
              <w:t>THD du sinus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F70FAE" w:rsidRPr="00366C33" w:rsidRDefault="00F70FAE" w:rsidP="00846517">
            <w:r>
              <w:t>Inférieur à 1%</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Coût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Pas de référence mais le plus bas possible tout en respectant les points ci-dessus.</w:t>
            </w:r>
          </w:p>
        </w:tc>
      </w:tr>
    </w:tbl>
    <w:p w:rsidR="00D81025" w:rsidRPr="00D81025" w:rsidRDefault="00D81025" w:rsidP="00D81025"/>
    <w:p w:rsidR="00A875D8" w:rsidRDefault="00A875D8" w:rsidP="00687B13"/>
    <w:p w:rsidR="00A875D8" w:rsidRDefault="00433508" w:rsidP="00433508">
      <w:pPr>
        <w:pStyle w:val="Titre2"/>
      </w:pPr>
      <w:r>
        <w:t>1.</w:t>
      </w:r>
      <w:r w:rsidR="00EF5C58">
        <w:t>4</w:t>
      </w:r>
      <w:r>
        <w:t>. Les architectures pour répondre au besoin</w:t>
      </w:r>
    </w:p>
    <w:p w:rsidR="007D1940" w:rsidRDefault="00433508" w:rsidP="00433508">
      <w:r>
        <w:t xml:space="preserve">Pour rappel, le but est de remplacer un circuit réalisant la fonction ACS à base d’amplificateurs linéaires (AOP), par un circuit utilisant le phénomène de commutation et ses avantages.Pour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 et qui a pour sortie, un PWM amplifiée représentant le sinus d’entrée. L’avantage de cette solution est qu’elle peut être meilleure en terme de surface utilisée car c’est composant fonctionne avec de la microélectronique et non des composants analogiques, ce qui permet d’obtenir des composants très peu encombrants. Le coût peut aussi être un atout de cette solution mais avec la crise des composants actuelle, il ne l’est plus vraiment car les seuls composants encore disponibles sont à des prix assez élevés. Concernant les aspects négatifs, on peut y trouver la consommation étant donné que ce sont des composants designer pour une application audio et qui intègres plusieurs circuits de sécurité, filtrage</w:t>
      </w:r>
      <w:r w:rsidR="009706C7">
        <w:t>, transformation du signal</w:t>
      </w:r>
      <w:r w:rsidR="00193419">
        <w:t xml:space="preserve">…etc, qui ne sont pas nécessaire à notre application et qui engendre des consommations supplémentaires. </w:t>
      </w:r>
      <w:r w:rsidR="00C519BE">
        <w:t xml:space="preserve">De plus le cahier des charges impose de prendre une PWM en entrée du système global car elle peut être générée avec un FPGA est donc peu coûteux en surface et consommation, ce qui imposerai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 type de composants intègre des circuits de sécurité, traitement de signal…etc, et son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1D321F" w:rsidRDefault="001D321F" w:rsidP="007D1940">
      <w:pPr>
        <w:pStyle w:val="Paragraphedeliste"/>
        <w:numPr>
          <w:ilvl w:val="0"/>
          <w:numId w:val="12"/>
        </w:numPr>
      </w:pPr>
      <w:r>
        <w:t xml:space="preserve">Enfin la dernière architecture imaginée consiste à concevoir par moi-même un circuit à base d’étages push-pull ou demi-pont qui viendrait amplifier la PWM générée par le 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surface utilisée, ils semblent tout deux pouvoir concurrencer les deux solutions ci-dessus, ou en être proche. </w:t>
      </w:r>
    </w:p>
    <w:p w:rsidR="007876DB" w:rsidRDefault="007876DB" w:rsidP="007876DB">
      <w:pPr>
        <w:pStyle w:val="Paragraphedeliste"/>
      </w:pPr>
    </w:p>
    <w:p w:rsidR="007876DB" w:rsidRDefault="007876DB" w:rsidP="007876DB"/>
    <w:p w:rsidR="007876DB" w:rsidRDefault="007876DB" w:rsidP="007876DB">
      <w:r>
        <w:t xml:space="preserve">Bien sûr un filtre passe bas ou bande est nécessaire à la sortie de ces trois solutions afin de filtrer les PWM qui ont été amplifiées et récupérer le sinus souhaité.  Le tableau ci-dessous compare les trois solutions en exposants des chiffres afin de se faire une idée plus précise quant à la solution à retenir. </w:t>
      </w:r>
    </w:p>
    <w:p w:rsidR="007876DB" w:rsidRDefault="007876DB" w:rsidP="007876DB"/>
    <w:p w:rsidR="007876DB" w:rsidRDefault="007876DB" w:rsidP="007876DB"/>
    <w:p w:rsidR="007876DB" w:rsidRDefault="007876DB" w:rsidP="007876DB"/>
    <w:p w:rsidR="007876DB" w:rsidRDefault="007876DB" w:rsidP="007876DB"/>
    <w:tbl>
      <w:tblPr>
        <w:tblpPr w:leftFromText="141" w:rightFromText="141" w:vertAnchor="text" w:horzAnchor="margin" w:tblpXSpec="center" w:tblpY="218"/>
        <w:tblW w:w="8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7876DB">
        <w:trPr>
          <w:trHeight w:val="694"/>
        </w:trPr>
        <w:tc>
          <w:tcPr>
            <w:tcW w:w="1983" w:type="dxa"/>
            <w:tcBorders>
              <w:top w:val="single" w:sz="6" w:space="0" w:color="auto"/>
              <w:left w:val="single" w:sz="6" w:space="0" w:color="auto"/>
              <w:bottom w:val="single" w:sz="6" w:space="0" w:color="auto"/>
              <w:right w:val="single" w:sz="6" w:space="0" w:color="auto"/>
            </w:tcBorders>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tcBorders>
              <w:top w:val="single" w:sz="6" w:space="0" w:color="auto"/>
              <w:left w:val="single" w:sz="6" w:space="0" w:color="auto"/>
              <w:bottom w:val="single" w:sz="6" w:space="0" w:color="auto"/>
              <w:right w:val="single" w:sz="6" w:space="0" w:color="auto"/>
            </w:tcBorders>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tcBorders>
              <w:top w:val="single" w:sz="6" w:space="0" w:color="auto"/>
              <w:left w:val="single" w:sz="6" w:space="0" w:color="auto"/>
              <w:bottom w:val="single" w:sz="6" w:space="0" w:color="auto"/>
              <w:right w:val="single" w:sz="6" w:space="0" w:color="auto"/>
            </w:tcBorders>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4 gate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D43E66" w:rsidRDefault="00A42024" w:rsidP="00A42024">
      <w:pPr>
        <w:spacing w:after="0" w:line="240" w:lineRule="auto"/>
        <w:ind w:left="708"/>
        <w:jc w:val="left"/>
        <w:textAlignment w:val="baseline"/>
        <w:rPr>
          <w:rFonts w:cstheme="minorHAnsi"/>
          <w:lang w:val="en-US"/>
        </w:rPr>
      </w:pPr>
      <w:r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794" w:rsidRDefault="00197794"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197794" w:rsidRDefault="00197794"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p>
    <w:p w:rsidR="00D43E66" w:rsidRDefault="00D43E66" w:rsidP="001D321F">
      <w:pPr>
        <w:spacing w:after="0" w:line="240" w:lineRule="auto"/>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-635</wp:posOffset>
                </wp:positionH>
                <wp:positionV relativeFrom="paragraph">
                  <wp:posOffset>19993</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2BFE2" id="Rectangle 16" o:spid="_x0000_s1026" style="position:absolute;margin-left:-.05pt;margin-top:1.5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" fillcolor="#ffc000" strokecolor="white [3212]" strokeweight="2pt">
                <w10:wrap anchorx="margin"/>
              </v:rect>
            </w:pict>
          </mc:Fallback>
        </mc:AlternateContent>
      </w:r>
      <w:r>
        <w:rPr>
          <w:rFonts w:cstheme="minorHAnsi"/>
          <w:lang w:val="en-US"/>
        </w:rPr>
        <w:tab/>
        <w:t xml:space="preserve">     </w:t>
      </w:r>
      <w:r w:rsidRPr="00D43E66">
        <w:rPr>
          <w:rFonts w:cstheme="minorHAnsi"/>
        </w:rPr>
        <w:t>Moyenne</w:t>
      </w:r>
      <w:r>
        <w:rPr>
          <w:rFonts w:cstheme="minorHAnsi"/>
        </w:rPr>
        <w:t>ment bien</w:t>
      </w:r>
    </w:p>
    <w:p w:rsidR="00D43E66" w:rsidRDefault="00D43E66" w:rsidP="001D321F">
      <w:pPr>
        <w:spacing w:after="0" w:line="240" w:lineRule="auto"/>
        <w:jc w:val="left"/>
        <w:textAlignment w:val="baseline"/>
        <w:rPr>
          <w:rFonts w:cstheme="minorHAnsi"/>
        </w:rPr>
      </w:pPr>
    </w:p>
    <w:p w:rsidR="00D43E66" w:rsidRDefault="00D43E66" w:rsidP="001D321F">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-635</wp:posOffset>
                </wp:positionH>
                <wp:positionV relativeFrom="paragraph">
                  <wp:posOffset>27142</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2CA4" id="Rectangle 17" o:spid="_x0000_s1026" style="position:absolute;margin-left:-.05pt;margin-top:2.15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" fillcolor="#92d050" strokecolor="white [3212]" strokeweight="2pt">
                <w10:wrap anchorx="margin"/>
              </v:rect>
            </w:pict>
          </mc:Fallback>
        </mc:AlternateContent>
      </w:r>
      <w:r>
        <w:rPr>
          <w:rFonts w:cstheme="minorHAnsi"/>
        </w:rPr>
        <w:tab/>
        <w:t xml:space="preserve">     Mauvais </w:t>
      </w:r>
    </w:p>
    <w:p w:rsidR="00710680" w:rsidRDefault="00710680" w:rsidP="001D321F">
      <w:pPr>
        <w:spacing w:after="0" w:line="240" w:lineRule="auto"/>
        <w:jc w:val="left"/>
        <w:textAlignment w:val="baseline"/>
        <w:rPr>
          <w:rFonts w:cstheme="minorHAnsi"/>
        </w:rPr>
      </w:pPr>
    </w:p>
    <w:p w:rsidR="00710680" w:rsidRDefault="00710680" w:rsidP="001D321F">
      <w:pPr>
        <w:spacing w:after="0" w:line="240" w:lineRule="auto"/>
        <w:jc w:val="left"/>
        <w:textAlignment w:val="baseline"/>
        <w:rPr>
          <w:rFonts w:cstheme="minorHAnsi"/>
        </w:rPr>
      </w:pPr>
      <w:r>
        <w:rPr>
          <w:rFonts w:cstheme="minorHAnsi"/>
        </w:rPr>
        <w:t xml:space="preserve">A partir de ces résultats il m’a semblé plus cohérent de choisir la troisième solution n’utilisant pas de composants </w:t>
      </w:r>
      <w:r w:rsidR="00E10931">
        <w:rPr>
          <w:rFonts w:cstheme="minorHAnsi"/>
        </w:rPr>
        <w:t>COTS. De plus cette architecture permet de développer des compétences plus approfondie autour de la commutation puisqu’il faut concevoir un étage d’amplification à base de MOSFET. Dans la suite de ce rapport nous considérerons cette architecture.</w:t>
      </w:r>
    </w:p>
    <w:p w:rsidR="00E10931" w:rsidRDefault="00E10931" w:rsidP="001D321F">
      <w:pPr>
        <w:spacing w:after="0" w:line="240" w:lineRule="auto"/>
        <w:jc w:val="left"/>
        <w:textAlignment w:val="baseline"/>
        <w:rPr>
          <w:rFonts w:cstheme="minorHAnsi"/>
        </w:rPr>
      </w:pPr>
    </w:p>
    <w:p w:rsidR="00E10931" w:rsidRDefault="00E10931" w:rsidP="00E10931">
      <w:pPr>
        <w:pStyle w:val="Titre2"/>
      </w:pPr>
      <w:r>
        <w:lastRenderedPageBreak/>
        <w:t>1.5. Conception</w:t>
      </w:r>
    </w:p>
    <w:p w:rsidR="00E10931" w:rsidRDefault="00E10931" w:rsidP="00E10931">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 du circuit et les différents points à développer et qui vont d’ailleurs être décrits dans les sous-parties suivante.</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19" w:name="figure10"/>
      <w:r>
        <w:t xml:space="preserve">Figure </w:t>
      </w:r>
      <w:r>
        <w:fldChar w:fldCharType="begin"/>
      </w:r>
      <w:r>
        <w:instrText xml:space="preserve"> SEQ Figure \* ARABIC </w:instrText>
      </w:r>
      <w:r>
        <w:fldChar w:fldCharType="separate"/>
      </w:r>
      <w:r w:rsidR="008D1484">
        <w:rPr>
          <w:noProof/>
        </w:rPr>
        <w:t>10</w:t>
      </w:r>
      <w:r>
        <w:fldChar w:fldCharType="end"/>
      </w:r>
      <w:r>
        <w:t> : Schéma du circuit à concevoir</w:t>
      </w:r>
      <w:bookmarkEnd w:id="19"/>
    </w:p>
    <w:p w:rsidR="001D321F" w:rsidRPr="001D321F" w:rsidRDefault="00A6514D" w:rsidP="001D321F">
      <w:pPr>
        <w:spacing w:after="0" w:line="240" w:lineRule="auto"/>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Pr="001D321F" w:rsidRDefault="001D321F" w:rsidP="001D321F">
      <w:pPr>
        <w:spacing w:after="0" w:line="240" w:lineRule="auto"/>
        <w:jc w:val="left"/>
        <w:textAlignment w:val="baseline"/>
        <w:rPr>
          <w:rFonts w:ascii="Segoe UI" w:hAnsi="Segoe UI" w:cs="Segoe UI"/>
          <w:sz w:val="18"/>
          <w:szCs w:val="18"/>
        </w:rPr>
      </w:pPr>
      <w:r w:rsidRPr="001D321F">
        <w:rPr>
          <w:rFonts w:ascii="Calibri" w:hAnsi="Calibri" w:cs="Calibri"/>
          <w:sz w:val="36"/>
          <w:szCs w:val="36"/>
        </w:rPr>
        <w:t> </w:t>
      </w:r>
      <w:r w:rsidR="00D43E66">
        <w:rPr>
          <w:rFonts w:ascii="Calibri" w:hAnsi="Calibri" w:cs="Calibri"/>
          <w:sz w:val="36"/>
          <w:szCs w:val="36"/>
        </w:rPr>
        <w:t xml:space="preserve">         </w:t>
      </w:r>
    </w:p>
    <w:p w:rsidR="00A875D8" w:rsidRDefault="00E10931" w:rsidP="00E10931">
      <w:pPr>
        <w:pStyle w:val="Titre3"/>
      </w:pPr>
      <w:r>
        <w:t>1.5.1. Etage d’amplification à base de NMOS</w:t>
      </w:r>
    </w:p>
    <w:p w:rsidR="00094707" w:rsidRDefault="00C65CF6" w:rsidP="00C65CF6">
      <w:r>
        <w:t>C</w:t>
      </w:r>
      <w:r w:rsidR="00FE2849">
        <w:t xml:space="preserve">ommençons pat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094707" w:rsidRDefault="00094707" w:rsidP="00725701">
      <w:pPr>
        <w:keepNext/>
        <w:jc w:val="center"/>
      </w:pPr>
      <w:r w:rsidRPr="00094707">
        <w:rPr>
          <w:noProof/>
        </w:rPr>
        <w:lastRenderedPageBreak/>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r>
        <w:fldChar w:fldCharType="begin"/>
      </w:r>
      <w:r>
        <w:instrText xml:space="preserve"> SEQ Figure \* ARABIC </w:instrText>
      </w:r>
      <w:r>
        <w:fldChar w:fldCharType="separate"/>
      </w:r>
      <w:r w:rsidR="008D1484">
        <w:rPr>
          <w:noProof/>
        </w:rPr>
        <w:t>11</w:t>
      </w:r>
      <w:r>
        <w:fldChar w:fldCharType="end"/>
      </w:r>
      <w:r>
        <w:t xml:space="preserve"> : Schéma </w:t>
      </w:r>
      <w:r w:rsidR="00725701">
        <w:t>des deux types de montage d’amplification</w:t>
      </w:r>
    </w:p>
    <w:p w:rsidR="00E05ACD" w:rsidRDefault="00E05ACD" w:rsidP="00E05ACD">
      <w:r>
        <w:t>Sur cette figure on remarque, quelques différences. La première concerne la façon de commander les MOSFET. Pour rappel pour commander un MOSFET on agit sur la tension Vbe, celle-ci doit être positive et supérieur à un seuil imposé par le composant pour qu’un NMOS soit passant, et au contraire négative pour qu’un PMOS soit passant.</w:t>
      </w:r>
    </w:p>
    <w:p w:rsidR="00E05ACD" w:rsidRDefault="00E05ACD" w:rsidP="00E05ACD"/>
    <w:p w:rsidR="00723BC8" w:rsidRDefault="00E05ACD" w:rsidP="00E05ACD">
      <w:r>
        <w:t xml:space="preserve">Sur la configuration à deux NMOS, le NMOS du bas a son émetteur à la masse, il suffit donc d’appliquer une tension positive et supérieur au seuil du NMOS pour qu’il devienne passant, et d’appliquer une tension nulle pour le bloquer, ce qui est fait avec une PWM entre 0 et 3.3V par exemple. Concernant le NMOS du haut, ce n’est pas la même histoire étant donné que le potentiel </w:t>
      </w:r>
      <w:r w:rsidR="00723BC8">
        <w:t xml:space="preserve">de son émetteur n’est pas connu à un instant précis. Ma première idée fût de commander ce MOSFET avec une PWM ayant un potentiel haut proche de celui de l’alimentation afin de m’assurer que celui est au-dessus du potentiel de l’émetteur et par conséquent faire entrer le NMOS en conduction. Seulement après quelques recherches, je me suis rendu compte que cette méthode n’était pas optimale et qu’il valait mieux faire ce qu’on peut voir sur le figure 11. Cette méthode consiste à référencer le potentiel bas de la PWM au potentiel de l’émetteur, ce qui est fait dans les driver destinés à commander ce genre de circuit. </w:t>
      </w:r>
    </w:p>
    <w:p w:rsidR="00723BC8" w:rsidRDefault="00723BC8" w:rsidP="00E05ACD"/>
    <w:p w:rsidR="00E05ACD" w:rsidRDefault="00723BC8" w:rsidP="00E05ACD">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Vbe doit être négative pour qu’il soit passant, il faut donc un potentiel </w:t>
      </w:r>
      <w:r w:rsidR="00DE7FA1">
        <w:t xml:space="preserve">sur la grille inférieure à Vcc moins la tension de seuil afin qu’il passe. En revanche, lorsque le potentiel de grille est à Vcc la tension Vbe est nulle est le </w:t>
      </w:r>
      <w:r w:rsidR="00DE7FA1">
        <w:lastRenderedPageBreak/>
        <w:t xml:space="preserve">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E05ACD">
      <w:r>
        <w:t xml:space="preserve">Un autre point important est ce qui est appelé Deadtime. Le Deadtime comme son nom l’indique est un temps mort appliqué entre les 2 PWM de commande afin d’éviter des court-circuit. En effet, si les deux transistors </w:t>
      </w:r>
      <w:r w:rsidR="00A75DEB">
        <w:t>commutent</w:t>
      </w:r>
      <w:r>
        <w:t xml:space="preserve"> en même temps il existe un temps durant lequel </w:t>
      </w:r>
      <w:r w:rsidR="00A75DEB">
        <w:t>les deux transistors</w:t>
      </w:r>
      <w:r>
        <w:t xml:space="preserve"> sont passant et crées un court-circuit. Ce phénomène est dû aux temps de monter et descente des PWM qui ne sont jamais nul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E05ACD">
      <w:r>
        <w:t xml:space="preserve">Finalement, j’ai fait le choix d’utiliser le montage utilisant deux NMOS car </w:t>
      </w:r>
      <w:r w:rsidR="007179BF">
        <w:t>il est</w:t>
      </w:r>
      <w:r>
        <w:t xml:space="preserve"> plus courant et on trouve donc plus facilement des driver qui ce montage et deuxièmement un NMOS se base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Ce type de montage a pour nom « Demi pont ».</w:t>
      </w:r>
    </w:p>
    <w:p w:rsidR="001414A9" w:rsidRDefault="001414A9" w:rsidP="00E05ACD"/>
    <w:p w:rsidR="00A75DEB" w:rsidRDefault="001414A9" w:rsidP="00E05ACD">
      <w:r>
        <w:t xml:space="preserve">Sur la figure précédente on peut voir que je génère les PWM à l’aide de générateur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 et descente des fronts, le pas, le deadtime, les tensions haute et basse ainsi que l’indice de modulation, puis génère 4 fichiers textes. Deux PWM représentant des sinus déphasés de 180° et les deux autres sont les opposés de ceux-là. Ce qui permet de commander les NMOS </w:t>
      </w:r>
      <w:r w:rsidR="00A93CC6">
        <w:t xml:space="preserve">dans LTspice, </w:t>
      </w:r>
      <w:r>
        <w:t xml:space="preserve">comme indiqué sur la </w:t>
      </w:r>
      <w:hyperlink w:anchor="figure10" w:history="1">
        <w:r w:rsidRPr="00A93CC6">
          <w:rPr>
            <w:rStyle w:val="Lienhypertexte"/>
          </w:rPr>
          <w:t xml:space="preserve">Figure </w:t>
        </w:r>
        <w:r w:rsidR="00A93CC6" w:rsidRPr="00A93CC6">
          <w:rPr>
            <w:rStyle w:val="Lienhypertexte"/>
          </w:rPr>
          <w:t>10</w:t>
        </w:r>
      </w:hyperlink>
      <w:r w:rsidR="00A93CC6">
        <w:t>.</w:t>
      </w:r>
    </w:p>
    <w:p w:rsidR="007179BF" w:rsidRDefault="007179BF" w:rsidP="00E05ACD"/>
    <w:p w:rsidR="007179BF" w:rsidRDefault="007179BF" w:rsidP="00E05ACD">
      <w:r>
        <w:t>Les deux figures suivantes représentent une simulation d’un des deux demi pont.</w:t>
      </w:r>
    </w:p>
    <w:p w:rsidR="007179BF" w:rsidRDefault="007179BF" w:rsidP="007179BF">
      <w:pPr>
        <w:keepNext/>
        <w:jc w:val="center"/>
      </w:pPr>
      <w:r w:rsidRPr="007179BF">
        <w:rPr>
          <w:noProof/>
        </w:rPr>
        <w:lastRenderedPageBreak/>
        <w:drawing>
          <wp:inline distT="0" distB="0" distL="0" distR="0" wp14:anchorId="43EC5665" wp14:editId="12BEE7BE">
            <wp:extent cx="3043481" cy="3114122"/>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3047305" cy="3118034"/>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8D1484">
        <w:rPr>
          <w:noProof/>
        </w:rPr>
        <w:t>12</w:t>
      </w:r>
      <w:r>
        <w:fldChar w:fldCharType="end"/>
      </w:r>
      <w:r>
        <w:t> : Schéma LTspice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8D1484">
        <w:rPr>
          <w:noProof/>
        </w:rPr>
        <w:t>13</w:t>
      </w:r>
      <w:r>
        <w:fldChar w:fldCharType="end"/>
      </w:r>
      <w:r>
        <w:t> : Simulaton des PWM d’un demi pont sur LTspice</w:t>
      </w:r>
    </w:p>
    <w:p w:rsidR="00E10931" w:rsidRDefault="007179BF" w:rsidP="00E10931">
      <w:r>
        <w:t>A présent que le résultat en sortie des demi ponts est satisfaisant, nous pouvons passer à un point pas des moins important de ce projet, le filtrage !</w:t>
      </w:r>
    </w:p>
    <w:p w:rsidR="007179BF" w:rsidRDefault="007179BF" w:rsidP="00E10931"/>
    <w:p w:rsidR="00E10931" w:rsidRDefault="00E10931" w:rsidP="00E10931">
      <w:pPr>
        <w:pStyle w:val="Titre3"/>
      </w:pPr>
      <w:r>
        <w:t>1.5.2. Filtre passe bande</w:t>
      </w:r>
    </w:p>
    <w:p w:rsidR="009F14F9" w:rsidRDefault="009F14F9" w:rsidP="009F14F9">
      <w:pPr>
        <w:pStyle w:val="Titre4"/>
      </w:pPr>
      <w:r>
        <w:t>Justification des choix</w:t>
      </w:r>
    </w:p>
    <w:p w:rsidR="009F14F9" w:rsidRPr="009F14F9" w:rsidRDefault="009F14F9" w:rsidP="009F14F9"/>
    <w:p w:rsidR="007179BF" w:rsidRDefault="007179BF" w:rsidP="007179BF">
      <w:r>
        <w:lastRenderedPageBreak/>
        <w:t>Le filtrage est essentiel puisqu’il va permettre de pas</w:t>
      </w:r>
      <w:r w:rsidR="003547AE">
        <w:t xml:space="preserve">ser d’un signal PWM à une sinusoïde. Dans un premier temps j’ai d’abord pensé à un filtre passe bas LC, car ce type de filtre contrairement aux filtres RC ne génère de pas de perte dû à la résistance. Bien sûr, en réalité il existera toujours les résistance parasites qui vont créer des pertes mais moindre comparé à un filtre RC. Ensuite, j’ai eu rapidement à ajouter un filtre passe haut CR en série afin de supprimer la composante continue sur les deux sorties différentielles, les charges (xVDT) n’acceptant pas de composante continu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7179BF">
      <w:r>
        <w:t xml:space="preserve">Après ça, je me suis intéressé à un circuit appelé snuber. Le circuit LC à l’avantage de n’engendrer peu de pertes, cependant ce type de filtre crée un phénomène de résonnance autour de la fréquence de coupure du filtre. Pour atténuer le pic de résonance on utilise un snubber,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B44F95" w:rsidRDefault="00B44F95" w:rsidP="00B44F95">
      <w:pPr>
        <w:keepNext/>
        <w:jc w:val="center"/>
      </w:pPr>
      <w:r w:rsidRPr="00B44F95">
        <w:rPr>
          <w:noProof/>
        </w:rPr>
        <w:drawing>
          <wp:inline distT="0" distB="0" distL="0" distR="0" wp14:anchorId="5E3DC0A4" wp14:editId="0217F15E">
            <wp:extent cx="5760720" cy="3930650"/>
            <wp:effectExtent l="0" t="0" r="0" b="0"/>
            <wp:docPr id="1328924283" name="Image 13289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0650"/>
                    </a:xfrm>
                    <a:prstGeom prst="rect">
                      <a:avLst/>
                    </a:prstGeom>
                  </pic:spPr>
                </pic:pic>
              </a:graphicData>
            </a:graphic>
          </wp:inline>
        </w:drawing>
      </w:r>
    </w:p>
    <w:p w:rsidR="009B6755" w:rsidRDefault="00B44F95" w:rsidP="00B44F95">
      <w:pPr>
        <w:pStyle w:val="Lgende"/>
      </w:pPr>
      <w:r>
        <w:t xml:space="preserve">Figure </w:t>
      </w:r>
      <w:r>
        <w:fldChar w:fldCharType="begin"/>
      </w:r>
      <w:r>
        <w:instrText xml:space="preserve"> SEQ Figure \* ARABIC </w:instrText>
      </w:r>
      <w:r>
        <w:fldChar w:fldCharType="separate"/>
      </w:r>
      <w:r w:rsidR="008D1484">
        <w:rPr>
          <w:noProof/>
        </w:rPr>
        <w:t>14</w:t>
      </w:r>
      <w:r>
        <w:fldChar w:fldCharType="end"/>
      </w:r>
      <w:r>
        <w:t xml:space="preserve"> : </w:t>
      </w:r>
      <w:r>
        <w:t>Schéma LTspice demi pont + filtre</w:t>
      </w:r>
      <w:r w:rsidRPr="00B44F95">
        <w:rPr>
          <w:noProof/>
        </w:rPr>
        <w:t xml:space="preserve"> </w:t>
      </w:r>
    </w:p>
    <w:p w:rsidR="003547AE" w:rsidRDefault="003547AE" w:rsidP="007179BF"/>
    <w:p w:rsidR="0085388F" w:rsidRDefault="00BF71A1" w:rsidP="007179BF">
      <w:r>
        <w:t xml:space="preserve">Une fois ce filtre conçu, il a fallu </w:t>
      </w:r>
      <w:r w:rsidR="000B41CB">
        <w:t>le dimensionner en trouvant les valeurs de chaque composant. P</w:t>
      </w:r>
      <w:r w:rsidR="00F70FAE">
        <w:t xml:space="preserve">our cela, j’ai utilisé LTspice pour faire des simulations ainsi que des diagrammes de bode de </w:t>
      </w:r>
      <w:r w:rsidR="00F70FAE">
        <w:lastRenderedPageBreak/>
        <w:t xml:space="preserve">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197794" w:rsidRPr="005A1107" w:rsidRDefault="00197794" w:rsidP="000F2B6C">
                            <w:pPr>
                              <w:pStyle w:val="Lgende"/>
                              <w:rPr>
                                <w:sz w:val="24"/>
                                <w:szCs w:val="24"/>
                              </w:rPr>
                            </w:pPr>
                            <w:r>
                              <w:t xml:space="preserve">Figure </w:t>
                            </w:r>
                            <w:r>
                              <w:fldChar w:fldCharType="begin"/>
                            </w:r>
                            <w:r>
                              <w:instrText xml:space="preserve"> SEQ Figure \* ARABIC </w:instrText>
                            </w:r>
                            <w:r>
                              <w:fldChar w:fldCharType="separate"/>
                            </w:r>
                            <w:r w:rsidR="008D1484">
                              <w:rPr>
                                <w:noProof/>
                              </w:rPr>
                              <w:t>15</w:t>
                            </w:r>
                            <w:r>
                              <w:fldChar w:fldCharType="end"/>
                            </w:r>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197794" w:rsidRPr="005A1107" w:rsidRDefault="00197794" w:rsidP="000F2B6C">
                      <w:pPr>
                        <w:pStyle w:val="Lgende"/>
                        <w:rPr>
                          <w:sz w:val="24"/>
                          <w:szCs w:val="24"/>
                        </w:rPr>
                      </w:pPr>
                      <w:r>
                        <w:t xml:space="preserve">Figure </w:t>
                      </w:r>
                      <w:r>
                        <w:fldChar w:fldCharType="begin"/>
                      </w:r>
                      <w:r>
                        <w:instrText xml:space="preserve"> SEQ Figure \* ARABIC </w:instrText>
                      </w:r>
                      <w:r>
                        <w:fldChar w:fldCharType="separate"/>
                      </w:r>
                      <w:r w:rsidR="008D1484">
                        <w:rPr>
                          <w:noProof/>
                        </w:rPr>
                        <w:t>15</w:t>
                      </w:r>
                      <w:r>
                        <w:fldChar w:fldCharType="end"/>
                      </w:r>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total harmonic distortion en anglais)</w:t>
      </w:r>
      <w:r w:rsidR="00571B3D">
        <w:t xml:space="preserve"> est un indicateur qui vient indiquer à quel point un sinus est parfait ou non dans notre cas. </w:t>
      </w:r>
      <w:r>
        <w:t>Son calcul peut se comprendre à l’aide de la figure suivante.</w:t>
      </w:r>
    </w:p>
    <w:p w:rsidR="00571B3D" w:rsidRDefault="000F2B6C" w:rsidP="000F2B6C">
      <w:pPr>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D452E6" w:rsidRDefault="00616D39" w:rsidP="000F2B6C">
      <w:pPr>
        <w:jc w:val="left"/>
      </w:pPr>
      <w:r>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w:t>
      </w:r>
      <w:r w:rsidR="00D452E6">
        <w:lastRenderedPageBreak/>
        <w:t xml:space="preserve">ne doit trouver que l’harmonique du sinus à 5kHz et les harmoniques de la PWM qui sont trop hautes en fréquence pour être gênantes. </w:t>
      </w:r>
    </w:p>
    <w:p w:rsidR="00D452E6" w:rsidRDefault="00D452E6" w:rsidP="000F2B6C">
      <w:pPr>
        <w:jc w:val="left"/>
      </w:pPr>
    </w:p>
    <w:p w:rsidR="00D452E6" w:rsidRDefault="00D452E6" w:rsidP="000F2B6C">
      <w:pPr>
        <w:jc w:val="left"/>
      </w:pPr>
      <w:r>
        <w:t>Le cahier des charges indique qu’il faut être capable de générer des sinus entre 2 et 5kHz</w:t>
      </w:r>
      <w:r w:rsidR="000B2519">
        <w:t xml:space="preserve">. J’ai donc fait le choix de designer un filtre passe bande qui laisse passer les fréquences un peu inférieures à 2kHz et </w:t>
      </w:r>
      <w:r w:rsidR="00D91A58">
        <w:t xml:space="preserve">au moins supérieur à </w:t>
      </w:r>
      <w:r w:rsidR="000B2519">
        <w:t>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D91A58" w:rsidRPr="00D91A58" w:rsidRDefault="00D91A58" w:rsidP="00D91A58">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1A58" w:rsidP="000F2B6C">
      <w:pPr>
        <w:jc w:val="left"/>
      </w:pPr>
      <w:r w:rsidRPr="00D91A58">
        <w:rPr>
          <w:rFonts w:ascii="Arial" w:eastAsiaTheme="minorHAnsi" w:hAnsi="Arial" w:cs="Arial"/>
          <w:noProof/>
          <w:position w:val="-34"/>
          <w:sz w:val="20"/>
          <w:szCs w:val="20"/>
        </w:rPr>
        <w:drawing>
          <wp:anchor distT="0" distB="0" distL="114300" distR="114300" simplePos="0" relativeHeight="251752448" behindDoc="0" locked="0" layoutInCell="1" allowOverlap="1">
            <wp:simplePos x="0" y="0"/>
            <wp:positionH relativeFrom="margin">
              <wp:align>center</wp:align>
            </wp:positionH>
            <wp:positionV relativeFrom="paragraph">
              <wp:posOffset>178556</wp:posOffset>
            </wp:positionV>
            <wp:extent cx="1876425" cy="417830"/>
            <wp:effectExtent l="0" t="0" r="9525" b="1270"/>
            <wp:wrapNone/>
            <wp:docPr id="1328924282" name="Image 13289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1783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w:t>
      </w:r>
      <w:r w:rsidR="00D91A58">
        <w:t>t une fréquence de coupure à 16</w:t>
      </w:r>
      <w:r>
        <w:t>kHz.</w:t>
      </w:r>
    </w:p>
    <w:p w:rsidR="00002A0A" w:rsidRDefault="00002A0A" w:rsidP="009C4FF9"/>
    <w:p w:rsidR="00002A0A" w:rsidRDefault="00AB423F" w:rsidP="00002A0A">
      <w:pPr>
        <w:jc w:val="left"/>
      </w:pPr>
      <w:r>
        <w:t xml:space="preserve">Sur la </w:t>
      </w:r>
      <w:hyperlink w:anchor="figure14" w:history="1">
        <w:r w:rsidRPr="00AB423F">
          <w:rPr>
            <w:rStyle w:val="Lienhypertexte"/>
          </w:rPr>
          <w:t>Figure 14</w:t>
        </w:r>
      </w:hyperlink>
      <w:r>
        <w:t xml:space="preserve">, on remarque les circuits snubber en parallèle des condensateurs du premier filtre. Le dimensionnement des snubber a été </w:t>
      </w:r>
      <w:r w:rsidR="00F253C6">
        <w:t>fait à</w:t>
      </w:r>
      <w:r w:rsidR="00742BC6">
        <w:t xml:space="preserve"> l’aide de ces </w:t>
      </w:r>
      <w:r w:rsidR="00F253C6">
        <w:t>formules</w:t>
      </w:r>
      <w:r w:rsidR="00742BC6">
        <w:t xml:space="preserve"> et on peut voir les résultats obtenus ci- dessous.</w:t>
      </w:r>
    </w:p>
    <w:p w:rsidR="000F2B6C" w:rsidRDefault="000F2B6C" w:rsidP="000F2B6C">
      <w:pPr>
        <w:jc w:val="center"/>
      </w:pPr>
    </w:p>
    <w:p w:rsidR="0085388F" w:rsidRPr="007179BF" w:rsidRDefault="00742BC6" w:rsidP="007179BF">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1882245</wp:posOffset>
            </wp:positionH>
            <wp:positionV relativeFrom="paragraph">
              <wp:posOffset>7603</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002A0A" w:rsidRDefault="00002A0A" w:rsidP="00C65CF6"/>
    <w:p w:rsidR="00002A0A" w:rsidRDefault="00002A0A" w:rsidP="00C65CF6"/>
    <w:p w:rsidR="00002A0A" w:rsidRDefault="00002A0A" w:rsidP="00C65CF6"/>
    <w:p w:rsidR="00002A0A" w:rsidRDefault="00002A0A" w:rsidP="00C65CF6"/>
    <w:p w:rsidR="00002A0A" w:rsidRDefault="002A3D91" w:rsidP="00C65CF6">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690880</wp:posOffset>
            </wp:positionH>
            <wp:positionV relativeFrom="paragraph">
              <wp:posOffset>10723</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r w:rsidR="00742BC6"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3486673</wp:posOffset>
            </wp:positionH>
            <wp:positionV relativeFrom="paragraph">
              <wp:posOffset>103401</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p>
    <w:p w:rsidR="00002A0A" w:rsidRDefault="00002A0A" w:rsidP="00C65CF6"/>
    <w:p w:rsidR="00002A0A" w:rsidRDefault="00002A0A" w:rsidP="00C65CF6"/>
    <w:p w:rsidR="00002A0A" w:rsidRDefault="00F253C6" w:rsidP="00F253C6">
      <w:pPr>
        <w:jc w:val="left"/>
      </w:pPr>
      <w:r>
        <w:t>J’ai cependant décidé d</w:t>
      </w:r>
      <w:r w:rsidR="00D27ECC">
        <w:t>e prendre d’autres valeurs après plusieurs simulations, qui sont R=10 et C=0.22uF. Ce choix est dû à des contraintes de pertes de puissance qui seront décrites ultérieurement.</w:t>
      </w:r>
    </w:p>
    <w:p w:rsidR="00FA0EDB" w:rsidRDefault="00FA0EDB" w:rsidP="00F253C6">
      <w:pPr>
        <w:jc w:val="left"/>
      </w:pPr>
    </w:p>
    <w:p w:rsidR="00211837" w:rsidRPr="00211837" w:rsidRDefault="00211837" w:rsidP="00211837">
      <w:r w:rsidRPr="00211837">
        <w:lastRenderedPageBreak/>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003D66" w:rsidP="00C65CF6">
      <w:r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similaire à celle d’un passe haut du second ordre :</w:t>
      </w:r>
    </w:p>
    <w:p w:rsidR="00FA0EDB" w:rsidRDefault="00FA0EDB" w:rsidP="00C65CF6"/>
    <w:p w:rsidR="00003D66" w:rsidRDefault="00DF3052" w:rsidP="00DF3052">
      <w:r w:rsidRPr="00DF3052">
        <w:t>Nous verrons plus loin que pour un courant de charge compris entre 10mA et 40mA, on a respectivement L=5mH min et L=60mH max. Les valeurs des condensateurs sont fixes et égales à 1.5uF mais Ceq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C65CF6">
      <w:r>
        <w:t xml:space="preserve">Ce qui donne des fréquences propres comprises entre 750Hz et 2.6kHz. LA fréquence propre de 2.6kHz n’est pas un problème car on verra que </w:t>
      </w:r>
      <w:r w:rsidR="00D642DA">
        <w:t>que la fréquence du sinus est toujours 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C65CF6">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F9585B">
      <w:pPr>
        <w:ind w:firstLine="708"/>
      </w:pPr>
      <w:r w:rsidRPr="00F9585B">
        <w:t>Premièrement, le circuit devait conduire le courant de 10mA à 40mA. Deuxièmement, la charge avait un caractère inductif et par conséquent introduirait de la puissance réactive et par conséquent un nouveau paramètre, cos(φ). Le capteur xVDT que le circuit ACS doit piloter a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F9585B">
      <w:r w:rsidRPr="00F9585B">
        <w:t>Le capteur xVDT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Default="00F9585B" w:rsidP="00C65CF6"/>
    <w:p w:rsidR="00F9585B" w:rsidRPr="00F9585B" w:rsidRDefault="00595FB0" w:rsidP="00F9585B">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Default="003433FE" w:rsidP="00C65CF6"/>
    <w:p w:rsidR="003433FE" w:rsidRDefault="003433FE" w:rsidP="00C65CF6"/>
    <w:p w:rsidR="003433FE" w:rsidRPr="003433FE" w:rsidRDefault="00165B90" w:rsidP="00165B90">
      <w:r w:rsidRPr="003433FE">
        <w:lastRenderedPageBreak/>
        <w:t xml:space="preserve"> </w:t>
      </w:r>
      <w:r w:rsidR="003433FE" w:rsidRPr="003433FE">
        <w:t>Ensuite, nous pouvons trouver L pour la fréquence dont nous avons besoin. Pour nou</w:t>
      </w:r>
      <w:r w:rsidR="003433FE">
        <w:t>s la gamme de fréquence va de 2</w:t>
      </w:r>
      <w:r w:rsidR="003433FE"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Même résonnement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4822" w:h="630" w:wrap="auto" w:vAnchor="text" w:hAnchor="text" w:x="2007" w:y="3902"/>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C65CF6">
      <w:r>
        <w:t xml:space="preserve">Nous avons maintenant des valeurs concrètes pour la charge </w:t>
      </w:r>
      <w:r w:rsidR="009F14F9">
        <w:t>en fonction du courant et de la fréquence souhaitée.</w:t>
      </w:r>
    </w:p>
    <w:p w:rsidR="009F14F9" w:rsidRDefault="009F14F9" w:rsidP="00C65CF6"/>
    <w:p w:rsidR="009F14F9" w:rsidRDefault="009F14F9" w:rsidP="00C65CF6">
      <w:r>
        <w:t>Avant de passer à la partie suivante nous allons donner la fonction de transfert du filtre et enfin quelques courbes du diagramme de bode, des sinus et de leur THD en sortie du filtre.</w:t>
      </w:r>
    </w:p>
    <w:p w:rsidR="00142E3D" w:rsidRDefault="00142E3D" w:rsidP="00C65CF6"/>
    <w:p w:rsidR="00142E3D" w:rsidRDefault="00142E3D" w:rsidP="00142E3D">
      <w:pPr>
        <w:pStyle w:val="Titre4"/>
      </w:pPr>
      <w:r>
        <w:t>Calcul de la fonction de transfert du filtre</w:t>
      </w:r>
    </w:p>
    <w:p w:rsidR="009F14F9" w:rsidRDefault="009F14F9" w:rsidP="00C65CF6"/>
    <w:p w:rsidR="009F14F9" w:rsidRDefault="00613C5B" w:rsidP="00613C5B">
      <w:r w:rsidRPr="00613C5B">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723C97" w:rsidRDefault="00723C97" w:rsidP="00613C5B">
      <w:pPr>
        <w:rPr>
          <w:noProof/>
        </w:rPr>
      </w:pPr>
    </w:p>
    <w:p w:rsidR="00723C97" w:rsidRDefault="00723C97" w:rsidP="00723C97">
      <w:pPr>
        <w:jc w:val="center"/>
        <w:rPr>
          <w:noProof/>
        </w:rPr>
      </w:pPr>
      <w:r>
        <w:rPr>
          <w:noProof/>
        </w:rPr>
        <w:lastRenderedPageBreak/>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avec</w:t>
      </w:r>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901F04" w:rsidRDefault="00901F04" w:rsidP="00C65CF6">
      <w:pPr>
        <w:rPr>
          <w:rFonts w:ascii="Arial" w:eastAsiaTheme="minorHAnsi" w:hAnsi="Arial" w:cs="Arial"/>
          <w:sz w:val="20"/>
          <w:szCs w:val="20"/>
          <w:lang w:eastAsia="en-US"/>
        </w:rPr>
      </w:pPr>
      <w:r>
        <w:rPr>
          <w:rFonts w:ascii="Arial" w:eastAsiaTheme="minorHAnsi" w:hAnsi="Arial" w:cs="Arial"/>
          <w:sz w:val="20"/>
          <w:szCs w:val="20"/>
          <w:lang w:eastAsia="en-US"/>
        </w:rPr>
        <w:t>Il faut maintenant exprimer les courant en fonction de Vo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2421255</wp:posOffset>
            </wp:positionH>
            <wp:positionV relativeFrom="paragraph">
              <wp:posOffset>116205</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901F04" w:rsidP="00C65CF6">
      <w:r>
        <w:t>Le pont diviseur de tension suivant peut aussi nous aider</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59055</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C40178" w:rsidP="00C65CF6">
      <w:r>
        <w:t>J’ai appelé cette fonction G, il suffit de prendre son inverse pour obtenir la fonction de tranfert du filtre :</w:t>
      </w:r>
    </w:p>
    <w:p w:rsidR="00901F04" w:rsidRDefault="00C40178" w:rsidP="00C65CF6">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B44F95" w:rsidP="00C65CF6">
      <w:r w:rsidRPr="00B44F95">
        <w:rPr>
          <w:rFonts w:ascii="Arial" w:eastAsiaTheme="minorHAnsi" w:hAnsi="Arial" w:cs="Arial"/>
          <w:noProof/>
          <w:position w:val="-69"/>
          <w:sz w:val="20"/>
          <w:szCs w:val="20"/>
        </w:rPr>
        <w:drawing>
          <wp:anchor distT="0" distB="0" distL="114300" distR="114300" simplePos="0" relativeHeight="251753472" behindDoc="0" locked="0" layoutInCell="1" allowOverlap="1">
            <wp:simplePos x="0" y="0"/>
            <wp:positionH relativeFrom="margin">
              <wp:posOffset>-1270</wp:posOffset>
            </wp:positionH>
            <wp:positionV relativeFrom="paragraph">
              <wp:posOffset>659956</wp:posOffset>
            </wp:positionV>
            <wp:extent cx="5760720" cy="454660"/>
            <wp:effectExtent l="0" t="0" r="0" b="2540"/>
            <wp:wrapNone/>
            <wp:docPr id="1328924284" name="Image 132892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4660"/>
                    </a:xfrm>
                    <a:prstGeom prst="rect">
                      <a:avLst/>
                    </a:prstGeom>
                    <a:noFill/>
                    <a:ln>
                      <a:noFill/>
                    </a:ln>
                  </pic:spPr>
                </pic:pic>
              </a:graphicData>
            </a:graphic>
          </wp:anchor>
        </w:drawing>
      </w:r>
      <w:r w:rsidR="00C40178">
        <w:t>A l’aide de Mathcad, le logiciel qui m’a permis de mener tous mes calculs, j’ai obtenu cette application numérique du filtre avec les réelles valeurs des composants.</w:t>
      </w:r>
    </w:p>
    <w:p w:rsidR="00B44F95" w:rsidRPr="00B44F95" w:rsidRDefault="00B44F95" w:rsidP="00B44F95">
      <w:pPr>
        <w:framePr w:w="14698" w:h="112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01F04" w:rsidRDefault="00901F04" w:rsidP="00C65CF6"/>
    <w:p w:rsidR="00901F04" w:rsidRDefault="00AA28B2" w:rsidP="00AA28B2">
      <w:pPr>
        <w:pStyle w:val="Titre4"/>
      </w:pPr>
      <w:r>
        <w:t>Diagramme de bode</w:t>
      </w:r>
    </w:p>
    <w:p w:rsidR="00901F04" w:rsidRDefault="00901F04" w:rsidP="00C65CF6"/>
    <w:p w:rsidR="00AA28B2" w:rsidRDefault="00AA28B2" w:rsidP="00C65CF6">
      <w:r>
        <w:t>Ci-dessous on peut observer les diagrammes de bode associé aux deux valeurs extrèmes pour un courant de 10mA et 40mA.</w:t>
      </w:r>
    </w:p>
    <w:p w:rsidR="00901F04" w:rsidRDefault="00901F04" w:rsidP="00C65CF6"/>
    <w:p w:rsidR="00901F04" w:rsidRDefault="00901F04" w:rsidP="00C65CF6"/>
    <w:p w:rsidR="00901F04" w:rsidRDefault="00AA28B2" w:rsidP="00C65CF6">
      <w:r>
        <w:t>D’abord pour 10mA :</w:t>
      </w:r>
    </w:p>
    <w:p w:rsidR="00901F04" w:rsidRDefault="00901F04"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16</w:t>
      </w:r>
      <w:r>
        <w:fldChar w:fldCharType="end"/>
      </w:r>
      <w:r>
        <w:t> : R=145.5</w:t>
      </w:r>
      <w:r>
        <w:rPr>
          <w:rFonts w:cstheme="minorHAnsi"/>
        </w:rPr>
        <w:t>Ω</w:t>
      </w:r>
      <w:r>
        <w:t xml:space="preserve"> et L=54.5mH</w:t>
      </w:r>
    </w:p>
    <w:p w:rsidR="00820C6A" w:rsidRDefault="00820C6A" w:rsidP="00C65CF6"/>
    <w:p w:rsidR="0087138E" w:rsidRDefault="00820C6A" w:rsidP="0087138E">
      <w:pPr>
        <w:keepNext/>
      </w:pPr>
      <w:r w:rsidRPr="00820C6A">
        <w:rPr>
          <w:noProof/>
        </w:rPr>
        <w:lastRenderedPageBreak/>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17</w:t>
      </w:r>
      <w:r>
        <w:fldChar w:fldCharType="end"/>
      </w:r>
      <w:r>
        <w:t> : R=145.5</w:t>
      </w:r>
      <w:r>
        <w:rPr>
          <w:rFonts w:cstheme="minorHAnsi"/>
        </w:rPr>
        <w:t>Ω</w:t>
      </w:r>
      <w:r>
        <w:t xml:space="preserve"> et L=21.8mH</w:t>
      </w:r>
    </w:p>
    <w:p w:rsidR="00457396" w:rsidRDefault="00457396" w:rsidP="00C65CF6"/>
    <w:p w:rsidR="00457396" w:rsidRDefault="00457396" w:rsidP="00C65CF6">
      <w:r>
        <w:t>Et pour un courant de 40mA :</w:t>
      </w:r>
    </w:p>
    <w:p w:rsidR="00457396" w:rsidRDefault="00457396"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18</w:t>
      </w:r>
      <w:r>
        <w:fldChar w:fldCharType="end"/>
      </w:r>
      <w:r>
        <w:t> :</w:t>
      </w:r>
      <w:r w:rsidRPr="0087138E">
        <w:t xml:space="preserve"> </w:t>
      </w:r>
      <w:r>
        <w:t>R=36.38</w:t>
      </w:r>
      <w:r>
        <w:rPr>
          <w:rFonts w:cstheme="minorHAnsi"/>
        </w:rPr>
        <w:t>Ω</w:t>
      </w:r>
      <w:r>
        <w:t xml:space="preserve"> et L=13.6mH</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19</w:t>
      </w:r>
      <w:r>
        <w:fldChar w:fldCharType="end"/>
      </w:r>
      <w:r>
        <w:t> : R=36.38</w:t>
      </w:r>
      <w:r>
        <w:rPr>
          <w:rFonts w:cstheme="minorHAnsi"/>
        </w:rPr>
        <w:t>Ω</w:t>
      </w:r>
      <w:r>
        <w:t xml:space="preserve"> et L=5.5mH</w:t>
      </w:r>
    </w:p>
    <w:p w:rsidR="00100BBB" w:rsidRDefault="00100BBB" w:rsidP="00C65CF6"/>
    <w:p w:rsidR="00100BBB" w:rsidRDefault="00100BBB" w:rsidP="00C65CF6">
      <w:r>
        <w:t xml:space="preserve">J’ai aussi tracer le diagramme </w:t>
      </w:r>
      <w:r w:rsidR="007E2929">
        <w:t xml:space="preserve">avec MATLAB, et </w:t>
      </w:r>
      <w:r>
        <w:t xml:space="preserve">à partir de l’application numérique de la fonction de transfert donnée à la fin de </w:t>
      </w:r>
      <w:r w:rsidR="007E2929">
        <w:t>là</w:t>
      </w:r>
      <w:r>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7E2929" w:rsidRDefault="007E2929" w:rsidP="00C65CF6">
      <w:r w:rsidRPr="007E2929">
        <w:rPr>
          <w:noProof/>
        </w:rPr>
        <w:lastRenderedPageBreak/>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100BBB" w:rsidRDefault="00100BBB" w:rsidP="00C65CF6"/>
    <w:p w:rsidR="00100BBB" w:rsidRDefault="00100BBB" w:rsidP="00C65CF6"/>
    <w:p w:rsidR="00100BBB" w:rsidRDefault="007B47DA" w:rsidP="007B47DA">
      <w:pPr>
        <w:pStyle w:val="Titre4"/>
      </w:pPr>
      <w:r>
        <w:t>Calcul du THD sur LTspice</w:t>
      </w:r>
    </w:p>
    <w:p w:rsidR="00273EA7" w:rsidRDefault="007B47DA" w:rsidP="00C65CF6">
      <w:r>
        <w:t xml:space="preserve">LTspice offre en effet la possibilité via une commande, de calculer le THD d’un signal, il suffit de lui indiquer </w:t>
      </w:r>
      <w:r w:rsidR="00E7070A">
        <w:t>le signal par un label et de lui donner la fréquence fondamentale souhaitée pour ce signal. Plus bas on peut trouver les simulations LTspice représentant les sinus appliqués aux bornes de la charge pour un sinus de 2kHz et 5kHz. De plus on peut aussi trouver une copie écran de la fenêtre LTspice qui indique le THD pour chacune des fréquences. Bien sûr, j’ai lancé la simulation pas mal de temps pour m’assurer d’avoir assez d’échantillons et ne pas fausser le calcul du THD.</w:t>
      </w:r>
      <w:r w:rsidR="00273EA7">
        <w:t xml:space="preserve"> De plus, LTspice n’est pas capable de calculé le THD du signal appliqué aux bornes de la charge directement mais il peut calculer celui des sinus de phase opposée qui arrivent à chacune des bornes, et qui donne une très bonne idée du THD du signal total appliqué aux bornes. C’est pour cela que deux THD sont donnés pour chaque fréquence.</w:t>
      </w:r>
    </w:p>
    <w:p w:rsidR="003604A9" w:rsidRDefault="00A17363" w:rsidP="003604A9">
      <w:pPr>
        <w:keepNext/>
      </w:pPr>
      <w:r w:rsidRPr="00A17363">
        <w:rPr>
          <w:noProof/>
        </w:rPr>
        <w:lastRenderedPageBreak/>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r>
        <w:fldChar w:fldCharType="begin"/>
      </w:r>
      <w:r>
        <w:instrText xml:space="preserve"> SEQ Figure \* ARABIC </w:instrText>
      </w:r>
      <w:r>
        <w:fldChar w:fldCharType="separate"/>
      </w:r>
      <w:r w:rsidR="008D1484">
        <w:rPr>
          <w:noProof/>
        </w:rPr>
        <w:t>20</w:t>
      </w:r>
      <w:r>
        <w:fldChar w:fldCharType="end"/>
      </w:r>
      <w:r>
        <w:t> : Sinus de fréquence 2kHz obtenu par simulation LTspice</w:t>
      </w:r>
    </w:p>
    <w:p w:rsidR="003604A9" w:rsidRDefault="00145C8B" w:rsidP="003604A9">
      <w:pPr>
        <w:keepNext/>
      </w:pPr>
      <w:r w:rsidRPr="00145C8B">
        <w:rPr>
          <w:noProof/>
        </w:rPr>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r>
        <w:fldChar w:fldCharType="begin"/>
      </w:r>
      <w:r>
        <w:instrText xml:space="preserve"> SEQ Figure \* ARABIC </w:instrText>
      </w:r>
      <w:r>
        <w:fldChar w:fldCharType="separate"/>
      </w:r>
      <w:r w:rsidR="008D1484">
        <w:rPr>
          <w:noProof/>
        </w:rPr>
        <w:t>21</w:t>
      </w:r>
      <w:r>
        <w:fldChar w:fldCharType="end"/>
      </w:r>
      <w:r>
        <w:t> : copie écran LTspice du calcul du THD à 2kHz</w:t>
      </w:r>
    </w:p>
    <w:p w:rsidR="00A17363" w:rsidRDefault="00116D84" w:rsidP="00C65CF6">
      <w:r>
        <w:t>On peut observer un THD de 0.18% et 0.14%</w:t>
      </w:r>
      <w:r w:rsidR="00273EA7">
        <w:t>, ce qui est largement acceptable par rapport aux 1% fixés dans le cahier des charges.</w:t>
      </w:r>
    </w:p>
    <w:p w:rsidR="00116D84" w:rsidRDefault="00895059" w:rsidP="00273EA7">
      <w:pPr>
        <w:keepNext/>
        <w:jc w:val="center"/>
      </w:pPr>
      <w:r w:rsidRPr="00895059">
        <w:rPr>
          <w:noProof/>
        </w:rPr>
        <w:lastRenderedPageBreak/>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r>
        <w:fldChar w:fldCharType="begin"/>
      </w:r>
      <w:r>
        <w:instrText xml:space="preserve"> SEQ Figure \* ARABIC </w:instrText>
      </w:r>
      <w:r>
        <w:fldChar w:fldCharType="separate"/>
      </w:r>
      <w:r w:rsidR="008D1484">
        <w:rPr>
          <w:noProof/>
        </w:rPr>
        <w:t>22</w:t>
      </w:r>
      <w:r>
        <w:fldChar w:fldCharType="end"/>
      </w:r>
      <w:r>
        <w:t> : Sinus de fréquence 5kHz obtenu par simulation LTspice</w:t>
      </w:r>
    </w:p>
    <w:p w:rsidR="003604A9" w:rsidRDefault="0058259B" w:rsidP="00273EA7">
      <w:pPr>
        <w:keepNext/>
        <w:jc w:val="center"/>
      </w:pPr>
      <w:r w:rsidRPr="0058259B">
        <w:rPr>
          <w:noProof/>
        </w:rPr>
        <w:drawing>
          <wp:inline distT="0" distB="0" distL="0" distR="0" wp14:anchorId="76DB48DB" wp14:editId="7E94EDA5">
            <wp:extent cx="5760720" cy="5607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607050"/>
                    </a:xfrm>
                    <a:prstGeom prst="rect">
                      <a:avLst/>
                    </a:prstGeom>
                  </pic:spPr>
                </pic:pic>
              </a:graphicData>
            </a:graphic>
          </wp:inline>
        </w:drawing>
      </w:r>
    </w:p>
    <w:p w:rsidR="00273EA7" w:rsidRDefault="003604A9" w:rsidP="00273EA7">
      <w:pPr>
        <w:pStyle w:val="Lgende"/>
      </w:pPr>
      <w:r>
        <w:t xml:space="preserve">Figure </w:t>
      </w:r>
      <w:r>
        <w:fldChar w:fldCharType="begin"/>
      </w:r>
      <w:r>
        <w:instrText xml:space="preserve"> SEQ Figure \* ARABIC </w:instrText>
      </w:r>
      <w:r>
        <w:fldChar w:fldCharType="separate"/>
      </w:r>
      <w:r w:rsidR="008D1484">
        <w:rPr>
          <w:noProof/>
        </w:rPr>
        <w:t>23</w:t>
      </w:r>
      <w:r>
        <w:fldChar w:fldCharType="end"/>
      </w:r>
      <w:r>
        <w:t> : copie écran LTspice du calcul du THD à 5kH</w:t>
      </w:r>
      <w:r w:rsidR="00273EA7">
        <w:t>z</w:t>
      </w:r>
    </w:p>
    <w:p w:rsidR="00273EA7" w:rsidRDefault="00273EA7" w:rsidP="00273EA7">
      <w:r>
        <w:lastRenderedPageBreak/>
        <w:t>Cette fois-ci on a un THD de 0.09% et 0.12% ce qui est tout autant acceptable vis-à-vis du cahier des charges.</w:t>
      </w:r>
    </w:p>
    <w:p w:rsidR="00C3365B" w:rsidRDefault="00C3365B" w:rsidP="00273EA7"/>
    <w:p w:rsidR="00C3365B" w:rsidRDefault="00C3365B" w:rsidP="00273EA7">
      <w:r>
        <w:t>A ce point, le filtre n’a plus de secret pour nous, il est temps de s’intéresser à un domaine très important qui est celui de la consommation, des pertes, du rendement !</w:t>
      </w:r>
    </w:p>
    <w:p w:rsidR="00C3365B" w:rsidRPr="00273EA7" w:rsidRDefault="00C3365B" w:rsidP="00273EA7"/>
    <w:p w:rsidR="00D81025" w:rsidRDefault="00D81025" w:rsidP="00D81025">
      <w:pPr>
        <w:pStyle w:val="Titre3"/>
      </w:pPr>
      <w:r>
        <w:t>1.</w:t>
      </w:r>
      <w:r w:rsidR="00C3365B">
        <w:t>5.3. Calcul théorique des pertes et du rendement</w:t>
      </w:r>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r>
        <w:t>ou</w:t>
      </w:r>
    </w:p>
    <w:p w:rsidR="00173780" w:rsidRDefault="00173780" w:rsidP="00173780"/>
    <w:p w:rsidR="00413759" w:rsidRDefault="00413759" w:rsidP="00173780">
      <w:r>
        <w:t>Sur la figure ci-dessous sont encadré en rouge les composants qui vont engendrer des pertes, il y a en plus les pertes dans les MOSFET ainsi que celles dans les driver. L</w:t>
      </w:r>
      <w:r w:rsidR="0078067D">
        <w:t>e rectangle vert lui identifie la résistance de la charge qui va dissiper la puissance.</w:t>
      </w:r>
    </w:p>
    <w:p w:rsidR="0078067D" w:rsidRDefault="0078067D" w:rsidP="00173780"/>
    <w:p w:rsidR="00413759" w:rsidRDefault="000B28B4" w:rsidP="00413759">
      <w:pPr>
        <w:keepNext/>
      </w:pPr>
      <w:r>
        <w:rPr>
          <w:noProof/>
        </w:rPr>
        <mc:AlternateContent>
          <mc:Choice Requires="wps">
            <w:drawing>
              <wp:anchor distT="0" distB="0" distL="114300" distR="114300" simplePos="0" relativeHeight="251736064" behindDoc="0" locked="0" layoutInCell="1" allowOverlap="1" wp14:anchorId="545BB38D" wp14:editId="5D03FF23">
                <wp:simplePos x="0" y="0"/>
                <wp:positionH relativeFrom="column">
                  <wp:posOffset>1631946</wp:posOffset>
                </wp:positionH>
                <wp:positionV relativeFrom="paragraph">
                  <wp:posOffset>2418880</wp:posOffset>
                </wp:positionV>
                <wp:extent cx="730250" cy="349250"/>
                <wp:effectExtent l="0" t="0" r="12700" b="12700"/>
                <wp:wrapNone/>
                <wp:docPr id="1328924268" name="Rectangle 1328924268"/>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7D759" id="Rectangle 1328924268" o:spid="_x0000_s1026" style="position:absolute;margin-left:128.5pt;margin-top:190.45pt;width:57.5pt;height:2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0qnA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" filled="f" strokecolor="red" strokeweight="2pt"/>
            </w:pict>
          </mc:Fallback>
        </mc:AlternateContent>
      </w:r>
      <w:r w:rsidR="00413759">
        <w:rPr>
          <w:noProof/>
        </w:rPr>
        <mc:AlternateContent>
          <mc:Choice Requires="wps">
            <w:drawing>
              <wp:anchor distT="0" distB="0" distL="114300" distR="114300" simplePos="0" relativeHeight="251744256" behindDoc="0" locked="0" layoutInCell="1" allowOverlap="1" wp14:anchorId="4B10E6FD" wp14:editId="627A5CD6">
                <wp:simplePos x="0" y="0"/>
                <wp:positionH relativeFrom="margin">
                  <wp:posOffset>5314393</wp:posOffset>
                </wp:positionH>
                <wp:positionV relativeFrom="paragraph">
                  <wp:posOffset>1294674</wp:posOffset>
                </wp:positionV>
                <wp:extent cx="332170" cy="349250"/>
                <wp:effectExtent l="0" t="0" r="10795" b="12700"/>
                <wp:wrapNone/>
                <wp:docPr id="1328924272" name="Rectangle 1328924272"/>
                <wp:cNvGraphicFramePr/>
                <a:graphic xmlns:a="http://schemas.openxmlformats.org/drawingml/2006/main">
                  <a:graphicData uri="http://schemas.microsoft.com/office/word/2010/wordprocessingShape">
                    <wps:wsp>
                      <wps:cNvSpPr/>
                      <wps:spPr>
                        <a:xfrm>
                          <a:off x="0" y="0"/>
                          <a:ext cx="332170" cy="349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9CEA5" id="Rectangle 1328924272" o:spid="_x0000_s1026" style="position:absolute;margin-left:418.45pt;margin-top:101.95pt;width:26.15pt;height:27.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" filled="f" strokecolor="#00b050" strokeweight="2pt">
                <w10:wrap anchorx="margin"/>
              </v:rect>
            </w:pict>
          </mc:Fallback>
        </mc:AlternateContent>
      </w:r>
      <w:r w:rsidR="00413759">
        <w:rPr>
          <w:noProof/>
        </w:rPr>
        <mc:AlternateContent>
          <mc:Choice Requires="wps">
            <w:drawing>
              <wp:anchor distT="0" distB="0" distL="114300" distR="114300" simplePos="0" relativeHeight="251742208" behindDoc="0" locked="0" layoutInCell="1" allowOverlap="1" wp14:anchorId="4B10E6FD" wp14:editId="627A5CD6">
                <wp:simplePos x="0" y="0"/>
                <wp:positionH relativeFrom="margin">
                  <wp:posOffset>3681810</wp:posOffset>
                </wp:positionH>
                <wp:positionV relativeFrom="paragraph">
                  <wp:posOffset>2206515</wp:posOffset>
                </wp:positionV>
                <wp:extent cx="263420" cy="349250"/>
                <wp:effectExtent l="0" t="0" r="22860" b="12700"/>
                <wp:wrapNone/>
                <wp:docPr id="1328924271" name="Rectangle 1328924271"/>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6148F" id="Rectangle 1328924271" o:spid="_x0000_s1026" style="position:absolute;margin-left:289.9pt;margin-top:173.75pt;width:20.75pt;height:27.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7NnQ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" filled="f" strokecolor="red" strokeweight="2pt">
                <w10:wrap anchorx="margin"/>
              </v:rect>
            </w:pict>
          </mc:Fallback>
        </mc:AlternateContent>
      </w:r>
      <w:r w:rsidR="00413759">
        <w:rPr>
          <w:noProof/>
        </w:rPr>
        <mc:AlternateContent>
          <mc:Choice Requires="wps">
            <w:drawing>
              <wp:anchor distT="0" distB="0" distL="114300" distR="114300" simplePos="0" relativeHeight="251740160" behindDoc="0" locked="0" layoutInCell="1" allowOverlap="1" wp14:anchorId="4B10E6FD" wp14:editId="627A5CD6">
                <wp:simplePos x="0" y="0"/>
                <wp:positionH relativeFrom="margin">
                  <wp:posOffset>3675716</wp:posOffset>
                </wp:positionH>
                <wp:positionV relativeFrom="paragraph">
                  <wp:posOffset>1085728</wp:posOffset>
                </wp:positionV>
                <wp:extent cx="263420" cy="349250"/>
                <wp:effectExtent l="0" t="0" r="22860" b="12700"/>
                <wp:wrapNone/>
                <wp:docPr id="1328924270" name="Rectangle 1328924270"/>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8EDB74" id="Rectangle 1328924270" o:spid="_x0000_s1026" style="position:absolute;margin-left:289.45pt;margin-top:85.5pt;width:20.75pt;height:27.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8112" behindDoc="0" locked="0" layoutInCell="1" allowOverlap="1" wp14:anchorId="3FC97E13" wp14:editId="2FF68089">
                <wp:simplePos x="0" y="0"/>
                <wp:positionH relativeFrom="margin">
                  <wp:posOffset>2812790</wp:posOffset>
                </wp:positionH>
                <wp:positionV relativeFrom="paragraph">
                  <wp:posOffset>1049360</wp:posOffset>
                </wp:positionV>
                <wp:extent cx="263420" cy="349250"/>
                <wp:effectExtent l="0" t="0" r="22860" b="12700"/>
                <wp:wrapNone/>
                <wp:docPr id="1328924269" name="Rectangle 1328924269"/>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3D0C7D" id="Rectangle 1328924269" o:spid="_x0000_s1026" style="position:absolute;margin-left:221.5pt;margin-top:82.65pt;width:20.75pt;height:2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4016" behindDoc="0" locked="0" layoutInCell="1" allowOverlap="1" wp14:anchorId="597C25F5" wp14:editId="0AC9122E">
                <wp:simplePos x="0" y="0"/>
                <wp:positionH relativeFrom="margin">
                  <wp:posOffset>2811725</wp:posOffset>
                </wp:positionH>
                <wp:positionV relativeFrom="paragraph">
                  <wp:posOffset>2262854</wp:posOffset>
                </wp:positionV>
                <wp:extent cx="263420" cy="349250"/>
                <wp:effectExtent l="0" t="0" r="22860" b="12700"/>
                <wp:wrapNone/>
                <wp:docPr id="1328924267" name="Rectangle 1328924267"/>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BF72F1" id="Rectangle 1328924267" o:spid="_x0000_s1026" style="position:absolute;margin-left:221.4pt;margin-top:178.2pt;width:20.75pt;height:2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6ng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1968" behindDoc="0" locked="0" layoutInCell="1" allowOverlap="1">
                <wp:simplePos x="0" y="0"/>
                <wp:positionH relativeFrom="column">
                  <wp:posOffset>1678305</wp:posOffset>
                </wp:positionH>
                <wp:positionV relativeFrom="paragraph">
                  <wp:posOffset>923290</wp:posOffset>
                </wp:positionV>
                <wp:extent cx="730250" cy="349250"/>
                <wp:effectExtent l="0" t="0" r="12700" b="12700"/>
                <wp:wrapNone/>
                <wp:docPr id="1328924266" name="Rectangle 1328924266"/>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8FC6E7" id="Rectangle 1328924266" o:spid="_x0000_s1026" style="position:absolute;margin-left:132.15pt;margin-top:72.7pt;width:57.5pt;height:2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aDnQ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" filled="f" strokecolor="red" strokeweight="2pt"/>
            </w:pict>
          </mc:Fallback>
        </mc:AlternateContent>
      </w:r>
      <w:r w:rsidR="00413759" w:rsidRPr="00413759">
        <w:drawing>
          <wp:inline distT="0" distB="0" distL="0" distR="0" wp14:anchorId="0E87F3F0" wp14:editId="232B66F9">
            <wp:extent cx="5760720" cy="3337560"/>
            <wp:effectExtent l="0" t="0" r="0" b="0"/>
            <wp:docPr id="1328924265" name="Image 13289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37560"/>
                    </a:xfrm>
                    <a:prstGeom prst="rect">
                      <a:avLst/>
                    </a:prstGeom>
                  </pic:spPr>
                </pic:pic>
              </a:graphicData>
            </a:graphic>
          </wp:inline>
        </w:drawing>
      </w:r>
    </w:p>
    <w:p w:rsidR="00413759" w:rsidRDefault="00413759" w:rsidP="00413759">
      <w:pPr>
        <w:pStyle w:val="Lgende"/>
      </w:pPr>
      <w:bookmarkStart w:id="20" w:name="figure24"/>
      <w:r>
        <w:t xml:space="preserve">Figure </w:t>
      </w:r>
      <w:r>
        <w:fldChar w:fldCharType="begin"/>
      </w:r>
      <w:r>
        <w:instrText xml:space="preserve"> SEQ Figure \* ARABIC </w:instrText>
      </w:r>
      <w:r>
        <w:fldChar w:fldCharType="separate"/>
      </w:r>
      <w:r w:rsidR="008D1484">
        <w:rPr>
          <w:noProof/>
        </w:rPr>
        <w:t>24</w:t>
      </w:r>
      <w:r>
        <w:fldChar w:fldCharType="end"/>
      </w:r>
      <w:r>
        <w:t> : Identification des pertes sur le schéma LTspice</w:t>
      </w:r>
      <w:bookmarkEnd w:id="20"/>
    </w:p>
    <w:p w:rsidR="00413759" w:rsidRDefault="00413759" w:rsidP="00413759">
      <w:pPr>
        <w:keepNext/>
      </w:pPr>
    </w:p>
    <w:p w:rsidR="00F97A84" w:rsidRDefault="00B70C4C" w:rsidP="00173780">
      <w:r w:rsidRPr="00B70C4C">
        <w:rPr>
          <w:rFonts w:ascii="Arial" w:eastAsiaTheme="minorHAnsi" w:hAnsi="Arial" w:cs="Arial"/>
          <w:noProof/>
          <w:position w:val="-31"/>
          <w:sz w:val="20"/>
          <w:szCs w:val="20"/>
        </w:rPr>
        <w:drawing>
          <wp:anchor distT="0" distB="0" distL="114300" distR="114300" simplePos="0" relativeHeight="251763712" behindDoc="0" locked="0" layoutInCell="1" allowOverlap="1">
            <wp:simplePos x="0" y="0"/>
            <wp:positionH relativeFrom="margin">
              <wp:align>center</wp:align>
            </wp:positionH>
            <wp:positionV relativeFrom="paragraph">
              <wp:posOffset>434737</wp:posOffset>
            </wp:positionV>
            <wp:extent cx="3620770" cy="449580"/>
            <wp:effectExtent l="0" t="0" r="0" b="7620"/>
            <wp:wrapNone/>
            <wp:docPr id="1328924300" name="Image 13289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0770" cy="449580"/>
                    </a:xfrm>
                    <a:prstGeom prst="rect">
                      <a:avLst/>
                    </a:prstGeom>
                    <a:noFill/>
                    <a:ln>
                      <a:noFill/>
                    </a:ln>
                  </pic:spPr>
                </pic:pic>
              </a:graphicData>
            </a:graphic>
          </wp:anchor>
        </w:drawing>
      </w:r>
      <w:r w:rsidR="00F97A84">
        <w:t xml:space="preserve">J’ai ensuite définit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Pr="00B70C4C" w:rsidRDefault="00B70C4C" w:rsidP="00B70C4C">
      <w:pPr>
        <w:framePr w:w="6466"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p w:rsidR="00173780" w:rsidRDefault="00173780" w:rsidP="00173780"/>
    <w:p w:rsidR="00F97A84" w:rsidRDefault="00F97A84" w:rsidP="00173780">
      <w:r>
        <w:t>On peut donc voir que la puissance de sortie est la puissance dans la charge et la puissance total consommée est l’addition des puissances qu’on peut voir ci-dessus. Je vais ensuite décrire chacune de ces puissances mais avant cela il faut savoir que j’ai rédigé un document sur Mathcad, qui est très complet et reprend toute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8724C3" w:rsidRDefault="008724C3" w:rsidP="00173780">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 Ensuite on a Pdriver :  </w:t>
      </w:r>
      <w:r>
        <w:t xml:space="preserve"> </w:t>
      </w:r>
    </w:p>
    <w:p w:rsidR="0078067D" w:rsidRDefault="0078067D" w:rsidP="008724C3"/>
    <w:p w:rsidR="0078067D" w:rsidRDefault="00635D1D" w:rsidP="008724C3">
      <w:r>
        <w:t>Avec Cg la capacité de grille des MOSFET à commander, 500pF dans notre cas, Fsw la fréquence de la PWM et Vcc la tension d’alimentation du driver.</w:t>
      </w:r>
      <w:r w:rsidR="0078067D">
        <w:t xml:space="preserve"> Ce qui donne pour une fréquence de 300kHz, Pdriver=9.6mW</w:t>
      </w:r>
      <w:r w:rsidR="00444253">
        <w:t>.</w:t>
      </w:r>
    </w:p>
    <w:p w:rsidR="00635D1D" w:rsidRDefault="00635D1D" w:rsidP="008724C3"/>
    <w:p w:rsidR="00CB7BA2" w:rsidRDefault="00A506BC" w:rsidP="008724C3">
      <w:r>
        <w:t>Pour Psnubber j’ai cherché à estimer sa valeur au plus près. Pour ça j’ai d’abord calculé la résistance équivalente du snubber puis la tension RMS au borne du snubber pour en déduire le courant et il ne reste plus qu’à multiplier la résitance du snubber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D81025">
      <w:pPr>
        <w:pStyle w:val="Titre3"/>
      </w:pPr>
      <w:r w:rsidRPr="00CB7BA2">
        <w:rPr>
          <w:rFonts w:ascii="Arial" w:eastAsiaTheme="minorHAnsi" w:hAnsi="Arial" w:cs="Arial"/>
          <w:noProof/>
          <w:position w:val="-31"/>
          <w:sz w:val="20"/>
          <w:szCs w:val="20"/>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D81025">
      <w:pPr>
        <w:pStyle w:val="Titre3"/>
      </w:pPr>
    </w:p>
    <w:p w:rsidR="00CB7BA2" w:rsidRPr="00CB7BA2" w:rsidRDefault="00CB7BA2" w:rsidP="00CB7BA2">
      <w:r w:rsidRPr="00CB7BA2">
        <w:lastRenderedPageBreak/>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D81025">
      <w:pPr>
        <w:pStyle w:val="Titre3"/>
      </w:pPr>
      <w:r>
        <w:rPr>
          <w:noProof/>
          <w:position w:val="-31"/>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D81025">
      <w:pPr>
        <w:pStyle w:val="Titre3"/>
      </w:pPr>
    </w:p>
    <w:p w:rsidR="004C1978" w:rsidRPr="004C1978" w:rsidRDefault="004C1978" w:rsidP="004C1978">
      <w:r>
        <w:t>Il est maintenant possible de calculer la puissance estimée des snubber :</w:t>
      </w:r>
    </w:p>
    <w:p w:rsidR="0078067D" w:rsidRDefault="0078067D" w:rsidP="0078067D">
      <w:pPr>
        <w:framePr w:w="4242" w:h="450" w:wrap="auto" w:vAnchor="text" w:hAnchor="text" w:x="81" w:y="1"/>
      </w:pPr>
    </w:p>
    <w:p w:rsidR="00CB7BA2" w:rsidRDefault="0078067D" w:rsidP="0078067D">
      <w:pPr>
        <w:pStyle w:val="Titre3"/>
      </w:pPr>
      <w:r>
        <w:rPr>
          <w:noProof/>
          <w:position w:val="-15"/>
        </w:rPr>
        <w:drawing>
          <wp:anchor distT="0" distB="0" distL="114300" distR="114300" simplePos="0" relativeHeight="251745280" behindDoc="0" locked="0" layoutInCell="1" allowOverlap="1">
            <wp:simplePos x="0" y="0"/>
            <wp:positionH relativeFrom="column">
              <wp:posOffset>2989433</wp:posOffset>
            </wp:positionH>
            <wp:positionV relativeFrom="paragraph">
              <wp:posOffset>40640</wp:posOffset>
            </wp:positionV>
            <wp:extent cx="1945005" cy="285115"/>
            <wp:effectExtent l="0" t="0" r="0" b="635"/>
            <wp:wrapNone/>
            <wp:docPr id="1328924273" name="Image 13289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5005" cy="285115"/>
                    </a:xfrm>
                    <a:prstGeom prst="rect">
                      <a:avLst/>
                    </a:prstGeom>
                    <a:noFill/>
                    <a:ln>
                      <a:noFill/>
                    </a:ln>
                  </pic:spPr>
                </pic:pic>
              </a:graphicData>
            </a:graphic>
          </wp:anchor>
        </w:drawing>
      </w:r>
      <w:r w:rsidRPr="004C1978">
        <w:rPr>
          <w:rFonts w:ascii="Arial" w:eastAsiaTheme="minorHAnsi" w:hAnsi="Arial" w:cs="Arial"/>
          <w:noProof/>
          <w:position w:val="-15"/>
          <w:sz w:val="20"/>
          <w:szCs w:val="20"/>
        </w:rPr>
        <w:t xml:space="preserve"> </w:t>
      </w:r>
      <w:r w:rsidR="004C1978" w:rsidRPr="004C1978">
        <w:rPr>
          <w:rFonts w:ascii="Arial" w:eastAsiaTheme="minorHAnsi" w:hAnsi="Arial" w:cs="Arial"/>
          <w:noProof/>
          <w:position w:val="-15"/>
          <w:sz w:val="20"/>
          <w:szCs w:val="20"/>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004C1978" w:rsidRPr="00CB7BA2">
        <w:rPr>
          <w:rFonts w:ascii="Arial" w:eastAsiaTheme="minorHAnsi" w:hAnsi="Arial" w:cs="Arial"/>
          <w:noProof/>
          <w:position w:val="-15"/>
          <w:sz w:val="20"/>
          <w:szCs w:val="20"/>
        </w:rPr>
        <w:t xml:space="preserve"> </w:t>
      </w:r>
    </w:p>
    <w:p w:rsidR="00CB7BA2" w:rsidRDefault="00CB7BA2" w:rsidP="00D81025">
      <w:pPr>
        <w:pStyle w:val="Titre3"/>
      </w:pPr>
    </w:p>
    <w:p w:rsidR="00CB7BA2" w:rsidRDefault="00197794" w:rsidP="00197794">
      <w:r>
        <w:t xml:space="preserve"> </w:t>
      </w:r>
      <w:r w:rsidR="0078067D">
        <w:t xml:space="preserve">Une autre perte est dû aux résistances </w:t>
      </w:r>
      <w:r w:rsidR="00444253">
        <w:t>de 3.3KΩ. On sait que nous voulons 7V RMS aux bornes de la charge, soit 3.5V RMS aux bornes de chaque résistance de 3.3KΩ</w:t>
      </w:r>
      <w:r>
        <w:t>. Le calcul est donc plus simple :</w:t>
      </w:r>
    </w:p>
    <w:p w:rsidR="00197794" w:rsidRPr="00197794" w:rsidRDefault="00197794" w:rsidP="00197794">
      <w:pPr>
        <w:framePr w:w="3477" w:h="79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97794" w:rsidRDefault="00197794" w:rsidP="00413759">
      <w:r w:rsidRPr="00197794">
        <w:rPr>
          <w:rFonts w:ascii="Arial" w:eastAsiaTheme="minorHAnsi" w:hAnsi="Arial" w:cs="Arial"/>
          <w:noProof/>
          <w:position w:val="-36"/>
          <w:sz w:val="20"/>
          <w:szCs w:val="20"/>
        </w:rPr>
        <w:drawing>
          <wp:anchor distT="0" distB="0" distL="114300" distR="114300" simplePos="0" relativeHeight="251746304" behindDoc="0" locked="0" layoutInCell="1" allowOverlap="1">
            <wp:simplePos x="0" y="0"/>
            <wp:positionH relativeFrom="margin">
              <wp:align>center</wp:align>
            </wp:positionH>
            <wp:positionV relativeFrom="paragraph">
              <wp:posOffset>9525</wp:posOffset>
            </wp:positionV>
            <wp:extent cx="1781175" cy="507365"/>
            <wp:effectExtent l="0" t="0" r="0" b="6985"/>
            <wp:wrapNone/>
            <wp:docPr id="1328924275" name="Image 13289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1175" cy="507365"/>
                    </a:xfrm>
                    <a:prstGeom prst="rect">
                      <a:avLst/>
                    </a:prstGeom>
                    <a:noFill/>
                    <a:ln>
                      <a:noFill/>
                    </a:ln>
                  </pic:spPr>
                </pic:pic>
              </a:graphicData>
            </a:graphic>
          </wp:anchor>
        </w:drawing>
      </w:r>
    </w:p>
    <w:p w:rsidR="00197794" w:rsidRDefault="00197794" w:rsidP="00413759"/>
    <w:p w:rsidR="00197794" w:rsidRDefault="00197794" w:rsidP="00413759">
      <w:r>
        <w:t>Sachant qu’il y a deux résistances, on a une puissance totale dissipée par les résistances de 7.4mW</w:t>
      </w:r>
    </w:p>
    <w:p w:rsidR="00197794" w:rsidRDefault="00197794" w:rsidP="00413759"/>
    <w:p w:rsidR="00E406DF" w:rsidRDefault="00197794" w:rsidP="00413759">
      <w:r>
        <w:t>L’inductance est une source de pertes à ne pas négliger étant donné que son ESR peut être assez conséquente et qu’elle est traversé par le courant maximum en sortie des étages demi pont.</w:t>
      </w:r>
      <w:r w:rsidR="00E406DF">
        <w:t xml:space="preserve"> J’ai donc cherché à estimer le courant dans l’inductance. A</w:t>
      </w:r>
      <w:r w:rsidR="00683593">
        <w:t>près réflexion, le courant dans l’inductance dépend essentiellement du courant dans la charge et du courant tiré par les condensateurs C1 à la masse. Ce courant peut être estimé de la manière suivante :</w:t>
      </w:r>
    </w:p>
    <w:p w:rsidR="00683593" w:rsidRDefault="00683593" w:rsidP="00683593">
      <w:pPr>
        <w:framePr w:w="2718" w:h="555" w:wrap="auto" w:vAnchor="text" w:hAnchor="text" w:x="81" w:y="1"/>
      </w:pPr>
    </w:p>
    <w:p w:rsidR="00683593" w:rsidRDefault="00683593" w:rsidP="00683593">
      <w:r>
        <w:rPr>
          <w:noProof/>
          <w:position w:val="-24"/>
        </w:rPr>
        <w:drawing>
          <wp:anchor distT="0" distB="0" distL="114300" distR="114300" simplePos="0" relativeHeight="251750400" behindDoc="0" locked="0" layoutInCell="1" allowOverlap="1">
            <wp:simplePos x="0" y="0"/>
            <wp:positionH relativeFrom="column">
              <wp:posOffset>3835789</wp:posOffset>
            </wp:positionH>
            <wp:positionV relativeFrom="paragraph">
              <wp:posOffset>228872</wp:posOffset>
            </wp:positionV>
            <wp:extent cx="1104900" cy="354330"/>
            <wp:effectExtent l="0" t="0" r="0" b="7620"/>
            <wp:wrapNone/>
            <wp:docPr id="1328924280" name="Image 132892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4900" cy="354330"/>
                    </a:xfrm>
                    <a:prstGeom prst="rect">
                      <a:avLst/>
                    </a:prstGeom>
                    <a:noFill/>
                    <a:ln>
                      <a:noFill/>
                    </a:ln>
                  </pic:spPr>
                </pic:pic>
              </a:graphicData>
            </a:graphic>
          </wp:anchor>
        </w:drawing>
      </w:r>
      <w:r w:rsidRPr="00683593">
        <w:rPr>
          <w:rFonts w:ascii="Arial" w:eastAsiaTheme="minorHAnsi" w:hAnsi="Arial" w:cs="Arial"/>
          <w:noProof/>
          <w:position w:val="-36"/>
          <w:sz w:val="20"/>
          <w:szCs w:val="20"/>
        </w:rPr>
        <w:t xml:space="preserve"> </w:t>
      </w:r>
      <w:r w:rsidRPr="00683593">
        <w:rPr>
          <w:rFonts w:ascii="Arial" w:eastAsiaTheme="minorHAnsi" w:hAnsi="Arial" w:cs="Arial"/>
          <w:noProof/>
          <w:position w:val="-36"/>
          <w:sz w:val="20"/>
          <w:szCs w:val="20"/>
        </w:rPr>
        <w:drawing>
          <wp:anchor distT="0" distB="0" distL="114300" distR="114300" simplePos="0" relativeHeight="251749376" behindDoc="0" locked="0" layoutInCell="1" allowOverlap="1">
            <wp:simplePos x="0" y="0"/>
            <wp:positionH relativeFrom="column">
              <wp:posOffset>2419501</wp:posOffset>
            </wp:positionH>
            <wp:positionV relativeFrom="paragraph">
              <wp:posOffset>186587</wp:posOffset>
            </wp:positionV>
            <wp:extent cx="903605" cy="427990"/>
            <wp:effectExtent l="0" t="0" r="0" b="0"/>
            <wp:wrapNone/>
            <wp:docPr id="1328924277" name="Image 132892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3605" cy="427990"/>
                    </a:xfrm>
                    <a:prstGeom prst="rect">
                      <a:avLst/>
                    </a:prstGeom>
                    <a:noFill/>
                    <a:ln>
                      <a:noFill/>
                    </a:ln>
                  </pic:spPr>
                </pic:pic>
              </a:graphicData>
            </a:graphic>
          </wp:anchor>
        </w:drawing>
      </w:r>
    </w:p>
    <w:p w:rsidR="00683593" w:rsidRPr="00683593" w:rsidRDefault="00683593" w:rsidP="00683593">
      <w:pPr>
        <w:framePr w:w="2504" w:h="375" w:wrap="auto" w:vAnchor="text" w:hAnchor="text" w:x="338" w:y="77"/>
        <w:autoSpaceDE w:val="0"/>
        <w:autoSpaceDN w:val="0"/>
        <w:adjustRightInd w:val="0"/>
        <w:spacing w:after="0" w:line="240" w:lineRule="auto"/>
        <w:jc w:val="left"/>
        <w:rPr>
          <w:rFonts w:ascii="Arial" w:eastAsiaTheme="minorHAnsi" w:hAnsi="Arial" w:cs="Arial"/>
          <w:sz w:val="20"/>
          <w:szCs w:val="20"/>
          <w:lang w:eastAsia="en-US"/>
        </w:rPr>
      </w:pPr>
    </w:p>
    <w:p w:rsidR="00683593" w:rsidRDefault="00683593" w:rsidP="00413759">
      <w:r w:rsidRPr="00683593">
        <w:rPr>
          <w:rFonts w:ascii="Arial" w:eastAsiaTheme="minorHAnsi" w:hAnsi="Arial" w:cs="Arial"/>
          <w:noProof/>
          <w:position w:val="-7"/>
          <w:sz w:val="20"/>
          <w:szCs w:val="20"/>
        </w:rPr>
        <w:drawing>
          <wp:anchor distT="0" distB="0" distL="114300" distR="114300" simplePos="0" relativeHeight="251748352" behindDoc="0" locked="0" layoutInCell="1" allowOverlap="1">
            <wp:simplePos x="0" y="0"/>
            <wp:positionH relativeFrom="column">
              <wp:posOffset>1261609</wp:posOffset>
            </wp:positionH>
            <wp:positionV relativeFrom="paragraph">
              <wp:posOffset>78395</wp:posOffset>
            </wp:positionV>
            <wp:extent cx="512445" cy="163830"/>
            <wp:effectExtent l="0" t="0" r="1905" b="7620"/>
            <wp:wrapNone/>
            <wp:docPr id="1328924278" name="Image 13289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163830"/>
                    </a:xfrm>
                    <a:prstGeom prst="rect">
                      <a:avLst/>
                    </a:prstGeom>
                    <a:noFill/>
                    <a:ln>
                      <a:noFill/>
                    </a:ln>
                  </pic:spPr>
                </pic:pic>
              </a:graphicData>
            </a:graphic>
          </wp:anchor>
        </w:drawing>
      </w:r>
      <w:r w:rsidRPr="00683593">
        <w:rPr>
          <w:rFonts w:ascii="Arial" w:eastAsiaTheme="minorHAnsi" w:hAnsi="Arial" w:cs="Arial"/>
          <w:noProof/>
          <w:position w:val="-7"/>
          <w:sz w:val="20"/>
          <w:szCs w:val="20"/>
        </w:rPr>
        <w:drawing>
          <wp:anchor distT="0" distB="0" distL="114300" distR="114300" simplePos="0" relativeHeight="251747328" behindDoc="0" locked="0" layoutInCell="1" allowOverlap="1">
            <wp:simplePos x="0" y="0"/>
            <wp:positionH relativeFrom="column">
              <wp:posOffset>194192</wp:posOffset>
            </wp:positionH>
            <wp:positionV relativeFrom="paragraph">
              <wp:posOffset>4456</wp:posOffset>
            </wp:positionV>
            <wp:extent cx="723900" cy="238125"/>
            <wp:effectExtent l="0" t="0" r="0" b="9525"/>
            <wp:wrapNone/>
            <wp:docPr id="1328924279" name="Image 13289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anchor>
        </w:drawing>
      </w:r>
    </w:p>
    <w:p w:rsidR="00197794" w:rsidRDefault="00197794" w:rsidP="00413759"/>
    <w:p w:rsidR="00197794" w:rsidRDefault="00683593" w:rsidP="00413759">
      <w:r>
        <w:t>Si on se met dans le cas ou 40mA traverse la charge on aurait donc un courant dans les inductances de : Iinductances = 120mA soit 60mA par inductance dû à la configuration différentielle. Il ne reste qu’à multiplier le courant au carré par la résistance ESR de l’inductance, qui dans notre cas vaut 250mΩ.</w:t>
      </w:r>
    </w:p>
    <w:p w:rsidR="00683593" w:rsidRDefault="00683593" w:rsidP="00413759">
      <w:r w:rsidRPr="00683593">
        <w:rPr>
          <w:rFonts w:ascii="Arial" w:eastAsiaTheme="minorHAnsi" w:hAnsi="Arial" w:cs="Arial"/>
          <w:noProof/>
          <w:position w:val="-15"/>
          <w:sz w:val="20"/>
          <w:szCs w:val="20"/>
        </w:rPr>
        <w:drawing>
          <wp:anchor distT="0" distB="0" distL="114300" distR="114300" simplePos="0" relativeHeight="251751424" behindDoc="0" locked="0" layoutInCell="1" allowOverlap="1">
            <wp:simplePos x="0" y="0"/>
            <wp:positionH relativeFrom="margin">
              <wp:align>center</wp:align>
            </wp:positionH>
            <wp:positionV relativeFrom="paragraph">
              <wp:posOffset>119230</wp:posOffset>
            </wp:positionV>
            <wp:extent cx="2505075" cy="285115"/>
            <wp:effectExtent l="0" t="0" r="0" b="635"/>
            <wp:wrapNone/>
            <wp:docPr id="1328924281" name="Image 13289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285115"/>
                    </a:xfrm>
                    <a:prstGeom prst="rect">
                      <a:avLst/>
                    </a:prstGeom>
                    <a:noFill/>
                    <a:ln>
                      <a:noFill/>
                    </a:ln>
                  </pic:spPr>
                </pic:pic>
              </a:graphicData>
            </a:graphic>
          </wp:anchor>
        </w:drawing>
      </w:r>
    </w:p>
    <w:p w:rsidR="00683593" w:rsidRDefault="00683593" w:rsidP="00413759"/>
    <w:p w:rsidR="00683593" w:rsidRDefault="00683593" w:rsidP="00683593">
      <w:pPr>
        <w:jc w:val="left"/>
      </w:pPr>
      <w:r>
        <w:t>Soit environ 1mW.</w:t>
      </w:r>
    </w:p>
    <w:p w:rsidR="006430A8" w:rsidRDefault="006430A8" w:rsidP="00683593">
      <w:pPr>
        <w:jc w:val="left"/>
      </w:pPr>
    </w:p>
    <w:p w:rsidR="006430A8" w:rsidRDefault="006430A8" w:rsidP="00683593">
      <w:pPr>
        <w:jc w:val="left"/>
      </w:pPr>
      <w:r>
        <w:t>Les dernières pertes à calculer sont dû au MOSFET</w:t>
      </w:r>
      <w:r w:rsidR="00DD130C">
        <w:t xml:space="preserve"> et au ripple qui sont les suivantes :</w:t>
      </w:r>
    </w:p>
    <w:p w:rsidR="00371CBF" w:rsidRDefault="00371CBF" w:rsidP="00683593">
      <w:pPr>
        <w:jc w:val="left"/>
      </w:pPr>
      <w:r>
        <w:lastRenderedPageBreak/>
        <w:t>Les pertes dans les MOSFET sont divisées en deux, les pertes de conduction et de commutation, on remarque un facteur 4 dans la dernière formule étant donné qu’il y a 4 MOSFET dans un circuit ACS.</w:t>
      </w:r>
    </w:p>
    <w:p w:rsidR="00371CBF" w:rsidRDefault="00371CBF" w:rsidP="00683593">
      <w:pPr>
        <w:jc w:val="left"/>
      </w:pPr>
    </w:p>
    <w:p w:rsidR="00371CBF" w:rsidRDefault="00371CBF" w:rsidP="00683593">
      <w:pPr>
        <w:jc w:val="left"/>
      </w:pPr>
    </w:p>
    <w:p w:rsidR="00371CBF" w:rsidRDefault="00371CBF" w:rsidP="00683593">
      <w:pPr>
        <w:jc w:val="left"/>
      </w:pPr>
    </w:p>
    <w:p w:rsidR="00DD130C" w:rsidRDefault="00371CBF" w:rsidP="00371CBF">
      <w:pPr>
        <w:jc w:val="left"/>
      </w:pPr>
      <w:r>
        <w:rPr>
          <w:noProof/>
          <w:position w:val="-15"/>
        </w:rPr>
        <w:drawing>
          <wp:anchor distT="0" distB="0" distL="114300" distR="114300" simplePos="0" relativeHeight="251761664" behindDoc="0" locked="0" layoutInCell="1" allowOverlap="1">
            <wp:simplePos x="0" y="0"/>
            <wp:positionH relativeFrom="margin">
              <wp:align>center</wp:align>
            </wp:positionH>
            <wp:positionV relativeFrom="paragraph">
              <wp:posOffset>3175</wp:posOffset>
            </wp:positionV>
            <wp:extent cx="2695575" cy="285115"/>
            <wp:effectExtent l="0" t="0" r="0" b="635"/>
            <wp:wrapNone/>
            <wp:docPr id="1328924298" name="Image 132892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5575" cy="285115"/>
                    </a:xfrm>
                    <a:prstGeom prst="rect">
                      <a:avLst/>
                    </a:prstGeom>
                    <a:noFill/>
                    <a:ln>
                      <a:noFill/>
                    </a:ln>
                  </pic:spPr>
                </pic:pic>
              </a:graphicData>
            </a:graphic>
          </wp:anchor>
        </w:drawing>
      </w:r>
      <w:r>
        <w:rPr>
          <w:noProof/>
          <w:position w:val="-15"/>
        </w:rPr>
        <w:t xml:space="preserve"> </w:t>
      </w:r>
      <w:r>
        <w:rPr>
          <w:noProof/>
          <w:position w:val="-15"/>
        </w:rPr>
        <w:drawing>
          <wp:anchor distT="0" distB="0" distL="114300" distR="114300" simplePos="0" relativeHeight="251760640" behindDoc="0" locked="0" layoutInCell="1" allowOverlap="1">
            <wp:simplePos x="0" y="0"/>
            <wp:positionH relativeFrom="column">
              <wp:posOffset>770163</wp:posOffset>
            </wp:positionH>
            <wp:positionV relativeFrom="paragraph">
              <wp:posOffset>-501632</wp:posOffset>
            </wp:positionV>
            <wp:extent cx="1876370" cy="289641"/>
            <wp:effectExtent l="0" t="0" r="0" b="0"/>
            <wp:wrapNone/>
            <wp:docPr id="1328924297" name="Image 13289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6370" cy="289641"/>
                    </a:xfrm>
                    <a:prstGeom prst="rect">
                      <a:avLst/>
                    </a:prstGeom>
                    <a:noFill/>
                    <a:ln>
                      <a:noFill/>
                    </a:ln>
                  </pic:spPr>
                </pic:pic>
              </a:graphicData>
            </a:graphic>
            <wp14:sizeRelH relativeFrom="margin">
              <wp14:pctWidth>0</wp14:pctWidth>
            </wp14:sizeRelH>
          </wp:anchor>
        </w:drawing>
      </w:r>
      <w:r w:rsidR="00DD130C" w:rsidRPr="00DD130C">
        <w:rPr>
          <w:rFonts w:ascii="Arial" w:eastAsiaTheme="minorHAnsi" w:hAnsi="Arial" w:cs="Arial"/>
          <w:noProof/>
          <w:position w:val="-24"/>
          <w:sz w:val="20"/>
          <w:szCs w:val="20"/>
        </w:rPr>
        <w:drawing>
          <wp:anchor distT="0" distB="0" distL="114300" distR="114300" simplePos="0" relativeHeight="251755520" behindDoc="0" locked="0" layoutInCell="1" allowOverlap="1">
            <wp:simplePos x="0" y="0"/>
            <wp:positionH relativeFrom="column">
              <wp:posOffset>3232925</wp:posOffset>
            </wp:positionH>
            <wp:positionV relativeFrom="paragraph">
              <wp:posOffset>-524807</wp:posOffset>
            </wp:positionV>
            <wp:extent cx="2124710" cy="354330"/>
            <wp:effectExtent l="0" t="0" r="8890" b="7620"/>
            <wp:wrapNone/>
            <wp:docPr id="1328924291" name="Image 13289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4710" cy="354330"/>
                    </a:xfrm>
                    <a:prstGeom prst="rect">
                      <a:avLst/>
                    </a:prstGeom>
                    <a:noFill/>
                    <a:ln>
                      <a:noFill/>
                    </a:ln>
                  </pic:spPr>
                </pic:pic>
              </a:graphicData>
            </a:graphic>
          </wp:anchor>
        </w:drawing>
      </w:r>
    </w:p>
    <w:p w:rsidR="00DD130C" w:rsidRPr="00DD130C" w:rsidRDefault="00DD130C" w:rsidP="00DD130C">
      <w:pPr>
        <w:framePr w:w="4617" w:h="450" w:wrap="auto" w:vAnchor="text" w:hAnchor="text" w:x="209" w:y="3259"/>
        <w:autoSpaceDE w:val="0"/>
        <w:autoSpaceDN w:val="0"/>
        <w:adjustRightInd w:val="0"/>
        <w:spacing w:after="0" w:line="240" w:lineRule="auto"/>
        <w:jc w:val="left"/>
        <w:rPr>
          <w:rFonts w:ascii="Arial" w:eastAsiaTheme="minorHAnsi" w:hAnsi="Arial" w:cs="Arial"/>
          <w:sz w:val="20"/>
          <w:szCs w:val="20"/>
          <w:lang w:eastAsia="en-US"/>
        </w:rPr>
      </w:pPr>
    </w:p>
    <w:p w:rsidR="00DD130C" w:rsidRDefault="00DD130C" w:rsidP="00683593">
      <w:pPr>
        <w:jc w:val="left"/>
      </w:pPr>
    </w:p>
    <w:p w:rsidR="00371CBF" w:rsidRDefault="00371CBF" w:rsidP="00683593">
      <w:pPr>
        <w:jc w:val="left"/>
      </w:pPr>
      <w:r>
        <w:t>Enfin les pertes du au ripple s’exprime de cette façon :</w:t>
      </w:r>
    </w:p>
    <w:p w:rsidR="00DD130C" w:rsidRDefault="00371CBF" w:rsidP="00371CBF">
      <w:r>
        <w:rPr>
          <w:noProof/>
        </w:rPr>
        <w:t xml:space="preserve"> </w:t>
      </w:r>
      <w:r w:rsidR="00DD130C" w:rsidRPr="00DD130C">
        <w:rPr>
          <w:rFonts w:ascii="Arial" w:eastAsiaTheme="minorHAnsi" w:hAnsi="Arial" w:cs="Arial"/>
          <w:noProof/>
          <w:position w:val="-34"/>
          <w:sz w:val="20"/>
          <w:szCs w:val="20"/>
        </w:rPr>
        <w:t xml:space="preserve"> </w:t>
      </w:r>
    </w:p>
    <w:p w:rsidR="00DD130C" w:rsidRDefault="00371CBF" w:rsidP="00683593">
      <w:pPr>
        <w:jc w:val="left"/>
      </w:pPr>
      <w:r>
        <w:rPr>
          <w:noProof/>
          <w:position w:val="-15"/>
        </w:rPr>
        <w:drawing>
          <wp:anchor distT="0" distB="0" distL="114300" distR="114300" simplePos="0" relativeHeight="251758592" behindDoc="0" locked="0" layoutInCell="1" allowOverlap="1">
            <wp:simplePos x="0" y="0"/>
            <wp:positionH relativeFrom="column">
              <wp:posOffset>2840913</wp:posOffset>
            </wp:positionH>
            <wp:positionV relativeFrom="paragraph">
              <wp:posOffset>24747</wp:posOffset>
            </wp:positionV>
            <wp:extent cx="3229610" cy="285115"/>
            <wp:effectExtent l="0" t="0" r="0" b="635"/>
            <wp:wrapNone/>
            <wp:docPr id="1328924295" name="Image 1328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9610" cy="285115"/>
                    </a:xfrm>
                    <a:prstGeom prst="rect">
                      <a:avLst/>
                    </a:prstGeom>
                    <a:noFill/>
                    <a:ln>
                      <a:noFill/>
                    </a:ln>
                  </pic:spPr>
                </pic:pic>
              </a:graphicData>
            </a:graphic>
          </wp:anchor>
        </w:drawing>
      </w:r>
      <w:r>
        <w:rPr>
          <w:noProof/>
          <w:position w:val="-34"/>
        </w:rPr>
        <w:drawing>
          <wp:anchor distT="0" distB="0" distL="114300" distR="114300" simplePos="0" relativeHeight="251759616" behindDoc="0" locked="0" layoutInCell="1" allowOverlap="1">
            <wp:simplePos x="0" y="0"/>
            <wp:positionH relativeFrom="column">
              <wp:posOffset>315272</wp:posOffset>
            </wp:positionH>
            <wp:positionV relativeFrom="paragraph">
              <wp:posOffset>6857</wp:posOffset>
            </wp:positionV>
            <wp:extent cx="1971675" cy="417830"/>
            <wp:effectExtent l="0" t="0" r="0" b="1270"/>
            <wp:wrapNone/>
            <wp:docPr id="1328924296" name="Image 132892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1675" cy="417830"/>
                    </a:xfrm>
                    <a:prstGeom prst="rect">
                      <a:avLst/>
                    </a:prstGeom>
                    <a:noFill/>
                    <a:ln>
                      <a:noFill/>
                    </a:ln>
                  </pic:spPr>
                </pic:pic>
              </a:graphicData>
            </a:graphic>
          </wp:anchor>
        </w:drawing>
      </w:r>
    </w:p>
    <w:p w:rsidR="00DD130C" w:rsidRDefault="00DD130C" w:rsidP="00683593">
      <w:pPr>
        <w:jc w:val="left"/>
      </w:pPr>
    </w:p>
    <w:p w:rsidR="00DD130C" w:rsidRDefault="00DD130C" w:rsidP="00683593">
      <w:pPr>
        <w:jc w:val="left"/>
      </w:pPr>
    </w:p>
    <w:p w:rsidR="00B70C4C" w:rsidRDefault="00371CBF" w:rsidP="00683593">
      <w:pPr>
        <w:jc w:val="left"/>
      </w:pPr>
      <w:r>
        <w:t>Pour finir cette partie, on peut à présent calculer le rendement qui correspond au rendement dans les conditions suivantes. Icharge = 40mA, Fsinus = 5kHz et Fsw=</w:t>
      </w:r>
      <w:r w:rsidR="00B70C4C">
        <w:t>300kHz.</w:t>
      </w:r>
    </w:p>
    <w:p w:rsidR="00B70C4C" w:rsidRDefault="00B70C4C" w:rsidP="00683593">
      <w:pPr>
        <w:jc w:val="left"/>
      </w:pPr>
      <w:r w:rsidRPr="00B70C4C">
        <w:rPr>
          <w:rFonts w:ascii="Arial" w:eastAsiaTheme="minorHAnsi" w:hAnsi="Arial" w:cs="Arial"/>
          <w:noProof/>
          <w:position w:val="-31"/>
          <w:sz w:val="20"/>
          <w:szCs w:val="20"/>
        </w:rPr>
        <w:drawing>
          <wp:anchor distT="0" distB="0" distL="114300" distR="114300" simplePos="0" relativeHeight="251762688" behindDoc="0" locked="0" layoutInCell="1" allowOverlap="1">
            <wp:simplePos x="0" y="0"/>
            <wp:positionH relativeFrom="margin">
              <wp:align>center</wp:align>
            </wp:positionH>
            <wp:positionV relativeFrom="paragraph">
              <wp:posOffset>235192</wp:posOffset>
            </wp:positionV>
            <wp:extent cx="4392295" cy="449580"/>
            <wp:effectExtent l="0" t="0" r="8255" b="7620"/>
            <wp:wrapNone/>
            <wp:docPr id="1328924299" name="Image 13289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2295" cy="449580"/>
                    </a:xfrm>
                    <a:prstGeom prst="rect">
                      <a:avLst/>
                    </a:prstGeom>
                    <a:noFill/>
                    <a:ln>
                      <a:noFill/>
                    </a:ln>
                  </pic:spPr>
                </pic:pic>
              </a:graphicData>
            </a:graphic>
          </wp:anchor>
        </w:drawing>
      </w:r>
    </w:p>
    <w:p w:rsidR="00B70C4C" w:rsidRPr="00B70C4C" w:rsidRDefault="00B70C4C" w:rsidP="00B70C4C">
      <w:pPr>
        <w:framePr w:w="768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Default="00B70C4C" w:rsidP="00683593">
      <w:pPr>
        <w:jc w:val="left"/>
      </w:pPr>
    </w:p>
    <w:p w:rsidR="00371CBF" w:rsidRDefault="00371CBF" w:rsidP="00683593">
      <w:pPr>
        <w:jc w:val="left"/>
      </w:pPr>
    </w:p>
    <w:p w:rsidR="00DD130C" w:rsidRDefault="00DD130C" w:rsidP="00683593">
      <w:pPr>
        <w:jc w:val="left"/>
      </w:pPr>
    </w:p>
    <w:p w:rsidR="00413759" w:rsidRDefault="00465983" w:rsidP="00413759">
      <w:r>
        <w:t>Soit un rendement de 64.3% ce qui est beaucoup plus que la fonction actuelle qui ne dépasse pas les 10% dans les meilleurs cas. De plus il est possible d’améliorer ce rendement en diminuant la fréquence de commutation des MOSFET, ce qui va cependant induire un plus grand ripple, il faut donc trouver le bon compromis sur le circuit réel.</w:t>
      </w:r>
    </w:p>
    <w:p w:rsidR="00A50D2C" w:rsidRDefault="00A50D2C" w:rsidP="00413759"/>
    <w:p w:rsidR="00A50D2C" w:rsidRDefault="00A50D2C" w:rsidP="00413759">
      <w:r>
        <w:t>Pour rappel, un document beaucoup plus détaillé sur les pertes se trouve en annexe et j’ai décidé de me concentrer uniquement sur les points clés de ce circuit dans ce rapport.</w:t>
      </w:r>
    </w:p>
    <w:p w:rsidR="00465983" w:rsidRDefault="00465983" w:rsidP="00413759"/>
    <w:p w:rsidR="004526BF" w:rsidRDefault="004526BF" w:rsidP="00413759">
      <w:r>
        <w:t>Pour conclure cette partie, LTspice permet de faire des mesures de puissance dissipée à travers les composants, j’ai donc mesuré les pertes dans la charge puis dans chacun des composants</w:t>
      </w:r>
      <w:r w:rsidR="000B28B4">
        <w:t xml:space="preserve"> entourés sur la </w:t>
      </w:r>
      <w:hyperlink w:anchor="figure24" w:history="1">
        <w:r w:rsidR="000B28B4" w:rsidRPr="000B28B4">
          <w:rPr>
            <w:rStyle w:val="Lienhypertexte"/>
          </w:rPr>
          <w:t>Figure 24</w:t>
        </w:r>
      </w:hyperlink>
      <w:r>
        <w:t xml:space="preserve"> </w:t>
      </w:r>
      <w:r w:rsidR="000B28B4">
        <w:t xml:space="preserve">plus celle dans les </w:t>
      </w:r>
      <w:r w:rsidR="0031571B">
        <w:t>MOSFET,</w:t>
      </w:r>
      <w:r w:rsidR="000B28B4">
        <w:t xml:space="preserve"> </w:t>
      </w:r>
      <w:r>
        <w:t>en respectant les mêmes conditions que dans la théorie et j’obtiens finalement un rendement de 6</w:t>
      </w:r>
      <w:r w:rsidR="000B28B4">
        <w:t>3.8</w:t>
      </w:r>
      <w:r>
        <w:t xml:space="preserve">%, ce qui est assez proche du résultat malgré </w:t>
      </w:r>
      <w:r w:rsidR="000B28B4">
        <w:t>les approximations</w:t>
      </w:r>
      <w:r>
        <w:t xml:space="preserve"> dans la théorie.</w:t>
      </w:r>
    </w:p>
    <w:p w:rsidR="00C744C3" w:rsidRDefault="00C744C3" w:rsidP="00413759"/>
    <w:p w:rsidR="00C744C3" w:rsidRDefault="00C744C3" w:rsidP="00413759">
      <w:r>
        <w:t>La suite du rapport va aborder la génération des PWM ainsi que l’asservissement de la tension de sortie.</w:t>
      </w:r>
    </w:p>
    <w:p w:rsidR="004526BF" w:rsidRDefault="004526BF" w:rsidP="00413759"/>
    <w:p w:rsidR="004526BF" w:rsidRPr="00413759" w:rsidRDefault="004526BF" w:rsidP="00413759"/>
    <w:p w:rsidR="00C744C3" w:rsidRDefault="00C744C3" w:rsidP="00C744C3">
      <w:pPr>
        <w:pStyle w:val="Titre3"/>
      </w:pPr>
      <w:r>
        <w:t>1.5.4</w:t>
      </w:r>
      <w:r w:rsidR="004861AB">
        <w:t xml:space="preserve">. Implémentation de la génération des PWM </w:t>
      </w:r>
    </w:p>
    <w:p w:rsidR="00C744C3" w:rsidRDefault="00C744C3" w:rsidP="00C744C3">
      <w:r>
        <w:t xml:space="preserve">Pour générer les PWM, une carte NUCLEOH743ZI2 m’a été confiée, celle-ci permet de générer facilement des PWM avec les timers de base, allant jusqu’à 200kHz et en gardant une résolution de 10bit. Elle possède aussi un timer fonctionnant jusqu’à 480MHz et permettant de générer des PWM à plus de 300kHz tout en gardant une très bonne résolution. </w:t>
      </w:r>
    </w:p>
    <w:p w:rsidR="00F941E8" w:rsidRDefault="00F941E8" w:rsidP="00C744C3"/>
    <w:p w:rsidR="00F941E8" w:rsidRDefault="00F941E8" w:rsidP="00C744C3">
      <w:r>
        <w:t>La particularité ici va être de générer un PWM d’un le rapport cyclique est variable afin de représenter un sinus. Pour cela on utilise un tableau ayant des valeurs représentatives des amplitudes d’une sinusoïde en plus d’un timer et de la DMA (Direct memory access) afin de récupérer les valeurs dans la mémoire RAM et de les appliquer au registre influant sur le rapport cyclique de la PWM. On règle bien sur le timer permettant d’interroger la RAM afin de d’obtenir la fréquence du sinus voulu grâce à la formule suivante :</w:t>
      </w:r>
    </w:p>
    <w:p w:rsidR="00F941E8" w:rsidRPr="00AD68D1" w:rsidRDefault="00F941E8" w:rsidP="00C744C3">
      <m:oMathPara>
        <m:oMath>
          <m:r>
            <w:rPr>
              <w:rFonts w:ascii="Cambria Math" w:hAnsi="Cambria Math"/>
            </w:rPr>
            <m:t>SinFreq=</m:t>
          </m:r>
          <m:f>
            <m:fPr>
              <m:ctrlPr>
                <w:rPr>
                  <w:rFonts w:ascii="Cambria Math" w:hAnsi="Cambria Math"/>
                  <w:i/>
                </w:rPr>
              </m:ctrlPr>
            </m:fPr>
            <m:num>
              <m:r>
                <w:rPr>
                  <w:rFonts w:ascii="Cambria Math" w:hAnsi="Cambria Math"/>
                </w:rPr>
                <m:t>TriggerFreq</m:t>
              </m:r>
            </m:num>
            <m:den>
              <m:r>
                <w:rPr>
                  <w:rFonts w:ascii="Cambria Math" w:hAnsi="Cambria Math"/>
                </w:rPr>
                <m:t>Ns</m:t>
              </m:r>
            </m:den>
          </m:f>
        </m:oMath>
      </m:oMathPara>
    </w:p>
    <w:p w:rsidR="00AD68D1" w:rsidRDefault="00AD68D1" w:rsidP="00C744C3">
      <w:r>
        <w:t xml:space="preserve">Avec TriggerFreq la fréquence à laquelle le timer va interroger la mémoire et NS le nombre de point utilisés pour représenter le sinus. </w:t>
      </w:r>
    </w:p>
    <w:p w:rsidR="00AD68D1" w:rsidRDefault="00AD68D1" w:rsidP="00C744C3"/>
    <w:p w:rsidR="00AD68D1" w:rsidRDefault="00AD68D1" w:rsidP="00C744C3">
      <w:r>
        <w:t>Une autre formule importante et celle de la résolution :</w:t>
      </w:r>
    </w:p>
    <w:p w:rsidR="00BC2675" w:rsidRDefault="00BC2675" w:rsidP="00C744C3"/>
    <w:p w:rsidR="00AD68D1" w:rsidRDefault="00AD68D1" w:rsidP="00AD68D1">
      <w:pPr>
        <w:jc w:val="center"/>
      </w:pPr>
      <m:oMath>
        <m:r>
          <w:rPr>
            <w:rFonts w:ascii="Cambria Math" w:hAnsi="Cambria Math"/>
          </w:rPr>
          <m:t xml:space="preserve">Resolution= </m:t>
        </m:r>
        <m:f>
          <m:fPr>
            <m:ctrlPr>
              <w:rPr>
                <w:rFonts w:ascii="Cambria Math" w:hAnsi="Cambria Math"/>
                <w:i/>
              </w:rPr>
            </m:ctrlPr>
          </m:fPr>
          <m:num>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Fclk</m:t>
                </m:r>
              </m:num>
              <m:den>
                <m:r>
                  <w:rPr>
                    <w:rFonts w:ascii="Cambria Math" w:hAnsi="Cambria Math"/>
                  </w:rPr>
                  <m:t>Fpwm</m:t>
                </m:r>
              </m:den>
            </m:f>
            <m:r>
              <w:rPr>
                <w:rFonts w:ascii="Cambria Math" w:hAnsi="Cambria Math"/>
              </w:rPr>
              <m:t>)</m:t>
            </m:r>
          </m:num>
          <m:den>
            <m:r>
              <m:rPr>
                <m:sty m:val="p"/>
              </m:rPr>
              <w:rPr>
                <w:rFonts w:ascii="Cambria Math" w:hAnsi="Cambria Math"/>
              </w:rPr>
              <m:t>log⁡</m:t>
            </m:r>
            <m:r>
              <w:rPr>
                <w:rFonts w:ascii="Cambria Math" w:hAnsi="Cambria Math"/>
              </w:rPr>
              <m:t>(2)</m:t>
            </m:r>
          </m:den>
        </m:f>
      </m:oMath>
      <w:r>
        <w:t>[Bits]</w:t>
      </w:r>
    </w:p>
    <w:p w:rsidR="00BC2675" w:rsidRDefault="00BC2675" w:rsidP="00AD68D1">
      <w:pPr>
        <w:jc w:val="center"/>
      </w:pPr>
    </w:p>
    <w:p w:rsidR="00AD68D1" w:rsidRDefault="00AD68D1" w:rsidP="00AD68D1">
      <w:pPr>
        <w:jc w:val="left"/>
      </w:pPr>
      <w:r>
        <w:t xml:space="preserve">Cette formule permet de calculer le nombre de bit de rendement en fonction de la fréquence de la PWM et de l’horloge. Ces fréquences se choisissent dans le deuxième timer charger de la génération de la PWM. </w:t>
      </w:r>
      <w:r w:rsidR="00BC2675">
        <w:t>S</w:t>
      </w:r>
      <w:r>
        <w:t>a fréquence d’horloge peut être réglée à 240</w:t>
      </w:r>
      <w:r w:rsidR="00BC2675">
        <w:t>M</w:t>
      </w:r>
      <w:r>
        <w:t>Hz</w:t>
      </w:r>
      <w:r w:rsidR="00BC2675">
        <w:t xml:space="preserve"> et on peut choisir un d’une période de 200kHz en jouant sur la variable ARR de la fonction suivante par exemple :</w:t>
      </w:r>
    </w:p>
    <w:p w:rsidR="00BC2675" w:rsidRDefault="00BC2675" w:rsidP="00AD68D1">
      <w:pPr>
        <w:jc w:val="left"/>
      </w:pPr>
      <m:oMathPara>
        <m:oMath>
          <m:r>
            <w:rPr>
              <w:rFonts w:ascii="Cambria Math" w:hAnsi="Cambria Math"/>
            </w:rPr>
            <m:t xml:space="preserve">Fpwm= </m:t>
          </m:r>
          <m:f>
            <m:fPr>
              <m:ctrlPr>
                <w:rPr>
                  <w:rFonts w:ascii="Cambria Math" w:hAnsi="Cambria Math"/>
                  <w:i/>
                </w:rPr>
              </m:ctrlPr>
            </m:fPr>
            <m:num>
              <m:r>
                <w:rPr>
                  <w:rFonts w:ascii="Cambria Math" w:hAnsi="Cambria Math"/>
                </w:rPr>
                <m:t>Fclk</m:t>
              </m:r>
            </m:num>
            <m:den>
              <m:d>
                <m:dPr>
                  <m:ctrlPr>
                    <w:rPr>
                      <w:rFonts w:ascii="Cambria Math" w:hAnsi="Cambria Math"/>
                      <w:i/>
                    </w:rPr>
                  </m:ctrlPr>
                </m:dPr>
                <m:e>
                  <m:r>
                    <w:rPr>
                      <w:rFonts w:ascii="Cambria Math" w:hAnsi="Cambria Math"/>
                    </w:rPr>
                    <m:t>ARR+1</m:t>
                  </m:r>
                </m:e>
              </m:d>
              <m:r>
                <w:rPr>
                  <w:rFonts w:ascii="Cambria Math" w:hAnsi="Cambria Math"/>
                </w:rPr>
                <m:t>×(PSC+1)</m:t>
              </m:r>
            </m:den>
          </m:f>
        </m:oMath>
      </m:oMathPara>
    </w:p>
    <w:p w:rsidR="00BC2675" w:rsidRDefault="00BC2675" w:rsidP="00C744C3">
      <w:r>
        <w:t>A partir de là je me suis fixé une résolution de 10bit minimum et j’ai fait les applications numérique pour différentes fréquences de PWM afin de réaliser des tests. La figure ci-dessous est une bonne représentation du fonctionnement décrit ci-dessus.</w:t>
      </w:r>
      <w:r w:rsidR="00AB626F">
        <w:t xml:space="preserve"> </w:t>
      </w:r>
    </w:p>
    <w:p w:rsidR="00AB626F" w:rsidRDefault="00AB626F" w:rsidP="00C744C3"/>
    <w:p w:rsidR="00AB626F" w:rsidRDefault="00AB626F" w:rsidP="00C744C3"/>
    <w:p w:rsidR="00BC2675" w:rsidRDefault="00F941E8" w:rsidP="00BC2675">
      <w:pPr>
        <w:keepNext/>
        <w:jc w:val="center"/>
      </w:pPr>
      <w:r w:rsidRPr="00F941E8">
        <w:lastRenderedPageBreak/>
        <w:drawing>
          <wp:inline distT="0" distB="0" distL="0" distR="0" wp14:anchorId="62E276EA" wp14:editId="52DABA66">
            <wp:extent cx="5760720" cy="2279650"/>
            <wp:effectExtent l="0" t="0" r="0" b="6350"/>
            <wp:docPr id="1328924302" name="Image 1328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279650"/>
                    </a:xfrm>
                    <a:prstGeom prst="rect">
                      <a:avLst/>
                    </a:prstGeom>
                  </pic:spPr>
                </pic:pic>
              </a:graphicData>
            </a:graphic>
          </wp:inline>
        </w:drawing>
      </w:r>
    </w:p>
    <w:p w:rsidR="00F941E8" w:rsidRPr="00C744C3" w:rsidRDefault="00BC2675" w:rsidP="00BC2675">
      <w:pPr>
        <w:pStyle w:val="Lgende"/>
      </w:pPr>
      <w:r>
        <w:t xml:space="preserve">Figure </w:t>
      </w:r>
      <w:r>
        <w:fldChar w:fldCharType="begin"/>
      </w:r>
      <w:r>
        <w:instrText xml:space="preserve"> SEQ Figure \* ARABIC </w:instrText>
      </w:r>
      <w:r>
        <w:fldChar w:fldCharType="separate"/>
      </w:r>
      <w:r w:rsidR="008D1484">
        <w:rPr>
          <w:noProof/>
        </w:rPr>
        <w:t>25</w:t>
      </w:r>
      <w:r>
        <w:fldChar w:fldCharType="end"/>
      </w:r>
      <w:r>
        <w:t> : Fonctionnement de la génération des PWM</w:t>
      </w:r>
    </w:p>
    <w:p w:rsidR="00AB626F" w:rsidRDefault="00AB626F" w:rsidP="00E4519E">
      <w:r>
        <w:t>Pour finir, il m’a suffi de répéter les manipulation en utilisant un deuxième tableau avec les mêmes valeurs de sinus mais déphasé de 180° afin de générer une deuxième PWM.</w:t>
      </w:r>
    </w:p>
    <w:p w:rsidR="004708E3" w:rsidRDefault="004708E3" w:rsidP="00E4519E"/>
    <w:p w:rsidR="004708E3" w:rsidRDefault="004708E3" w:rsidP="00E4519E">
      <w:r>
        <w:t>Ci-dessous une capture écran d’une PWM générée de fréquence 200Khz à partir de la carte nucleo.</w:t>
      </w:r>
    </w:p>
    <w:p w:rsidR="004708E3" w:rsidRDefault="004708E3" w:rsidP="00E4519E"/>
    <w:p w:rsidR="004708E3" w:rsidRDefault="004708E3" w:rsidP="004708E3">
      <w:pPr>
        <w:keepNext/>
      </w:pPr>
      <w:r>
        <w:rPr>
          <w:noProof/>
        </w:rPr>
        <w:drawing>
          <wp:inline distT="0" distB="0" distL="0" distR="0">
            <wp:extent cx="5760720" cy="4320540"/>
            <wp:effectExtent l="0" t="0" r="0" b="3810"/>
            <wp:docPr id="1328924305" name="Image 13289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305" name="tek00007.png"/>
                    <pic:cNvPicPr/>
                  </pic:nvPicPr>
                  <pic:blipFill>
                    <a:blip r:embed="rId10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4708E3" w:rsidRDefault="004708E3" w:rsidP="004708E3">
      <w:pPr>
        <w:pStyle w:val="Lgende"/>
      </w:pPr>
      <w:r>
        <w:t xml:space="preserve">Figure </w:t>
      </w:r>
      <w:r>
        <w:fldChar w:fldCharType="begin"/>
      </w:r>
      <w:r>
        <w:instrText xml:space="preserve"> SEQ Figure \* ARABIC </w:instrText>
      </w:r>
      <w:r>
        <w:fldChar w:fldCharType="separate"/>
      </w:r>
      <w:r w:rsidR="008D1484">
        <w:rPr>
          <w:noProof/>
        </w:rPr>
        <w:t>26</w:t>
      </w:r>
      <w:r>
        <w:fldChar w:fldCharType="end"/>
      </w:r>
      <w:r>
        <w:t> : SPWM générée à partir de la carte nucleo</w:t>
      </w:r>
    </w:p>
    <w:p w:rsidR="004708E3" w:rsidRDefault="00C24EE4" w:rsidP="00E4519E">
      <w:r>
        <w:lastRenderedPageBreak/>
        <w:t>Maintenant il est temps de s’intéresser à la partie plus automatique de mon stage, l’asservissement de la tension de sortie.</w:t>
      </w:r>
    </w:p>
    <w:p w:rsidR="00AB626F" w:rsidRPr="00E4519E" w:rsidRDefault="00AB626F" w:rsidP="00E4519E"/>
    <w:p w:rsidR="00D81025" w:rsidRDefault="00C744C3" w:rsidP="00D81025">
      <w:pPr>
        <w:pStyle w:val="Titre3"/>
      </w:pPr>
      <w:r>
        <w:t>1.5.5</w:t>
      </w:r>
      <w:r w:rsidR="00D81025">
        <w:t>. Asservissement de la tension de sortie</w:t>
      </w:r>
    </w:p>
    <w:p w:rsidR="00D010D9" w:rsidRDefault="00D010D9" w:rsidP="00D010D9">
      <w:r>
        <w:t>Un des buts du projet est de garantir la stabilité de la tension de sortie. Pour cela il a fallu imaginer un système permettant de corriger la sortie.</w:t>
      </w:r>
      <w:r w:rsidR="00FD5117">
        <w:t xml:space="preserve"> La première étape est de mesurer la sortie, ensuite il faut appliquer un correcteur qui va venir corriger la commande et donc la sortie.</w:t>
      </w:r>
      <w:r w:rsidR="00E7296F">
        <w:t xml:space="preserve"> Afin de simuler ce système j’ai pu utiliser MATLAB et Simulink, ci-dessous on peut voir le système simulink conçu pendant le stage.</w:t>
      </w:r>
    </w:p>
    <w:p w:rsidR="00C31442" w:rsidRDefault="00C31442" w:rsidP="00D010D9"/>
    <w:p w:rsidR="008D1484" w:rsidRDefault="00C31442" w:rsidP="008D1484">
      <w:pPr>
        <w:keepNext/>
      </w:pPr>
      <w:r w:rsidRPr="00C31442">
        <w:drawing>
          <wp:inline distT="0" distB="0" distL="0" distR="0" wp14:anchorId="38EFE0F4" wp14:editId="1BCC89A4">
            <wp:extent cx="5760720" cy="1410970"/>
            <wp:effectExtent l="0" t="0" r="0" b="0"/>
            <wp:docPr id="1328924306" name="Image 13289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10970"/>
                    </a:xfrm>
                    <a:prstGeom prst="rect">
                      <a:avLst/>
                    </a:prstGeom>
                  </pic:spPr>
                </pic:pic>
              </a:graphicData>
            </a:graphic>
          </wp:inline>
        </w:drawing>
      </w:r>
    </w:p>
    <w:p w:rsidR="00C31442" w:rsidRDefault="008D1484" w:rsidP="008D1484">
      <w:pPr>
        <w:pStyle w:val="Lgende"/>
      </w:pPr>
      <w:bookmarkStart w:id="21" w:name="figure27"/>
      <w:r>
        <w:t xml:space="preserve">Figure </w:t>
      </w:r>
      <w:r>
        <w:fldChar w:fldCharType="begin"/>
      </w:r>
      <w:r>
        <w:instrText xml:space="preserve"> SEQ Figure \* ARABIC </w:instrText>
      </w:r>
      <w:r>
        <w:fldChar w:fldCharType="separate"/>
      </w:r>
      <w:r>
        <w:rPr>
          <w:noProof/>
        </w:rPr>
        <w:t>27</w:t>
      </w:r>
      <w:r>
        <w:fldChar w:fldCharType="end"/>
      </w:r>
      <w:r>
        <w:t> : Modèle de simulation Simulink de l’asservissement de la sortie</w:t>
      </w:r>
    </w:p>
    <w:bookmarkEnd w:id="21"/>
    <w:p w:rsidR="00E7296F" w:rsidRDefault="00E7296F" w:rsidP="00D010D9"/>
    <w:p w:rsidR="00E7296F" w:rsidRDefault="00E7296F" w:rsidP="00D010D9">
      <w:r>
        <w:t xml:space="preserve">La première chose que j’ai faite a été de créer un bloc contenant la fonction de transfert du circuit., c’est-à-dire la fonction de transfert du filtre plus un gain dû à l’étage d’amplification. Ensuite </w:t>
      </w:r>
      <w:r w:rsidR="00CA1921">
        <w:t>j’ai créé la boucle et la commande puis j’ai inséré le correcteur PI. En fin j’ai ajouté un bloc permettant la conversion de la mesure en une commande. En effet une des problématiques de ce système et que la mesure correspond à la valeur RMS de la tension mais que le paramètre sur lequel il faut jouer pour change</w:t>
      </w:r>
      <w:r w:rsidR="00E351AA">
        <w:t>r la commande est l’indice de modulation de la PWM, autrement dit la plage sur laquelle le rapport cyclique varie. Par exemple de 3% à 97% de la période ou encore 10% à 90% de la période. De cette façon la valeur moyenne des cycles de la PWM</w:t>
      </w:r>
      <w:r w:rsidR="003D1346">
        <w:t xml:space="preserve"> augmente plus la plage </w:t>
      </w:r>
      <w:r w:rsidR="00E351AA">
        <w:t>du rapport cyclique et grande.</w:t>
      </w:r>
      <w:r w:rsidR="003D1346">
        <w:t xml:space="preserve"> C’est pour cela qu’il a fallu créer se bloque de conversion dont le contenu est le suivant :</w:t>
      </w:r>
    </w:p>
    <w:p w:rsidR="003D1346" w:rsidRDefault="003D1346" w:rsidP="00D010D9"/>
    <w:p w:rsidR="008D1484" w:rsidRDefault="003D1346" w:rsidP="008D1484">
      <w:pPr>
        <w:keepNext/>
      </w:pPr>
      <w:r w:rsidRPr="003D1346">
        <w:lastRenderedPageBreak/>
        <w:drawing>
          <wp:inline distT="0" distB="0" distL="0" distR="0" wp14:anchorId="4CE201B9" wp14:editId="20AEE37D">
            <wp:extent cx="5760720" cy="1668145"/>
            <wp:effectExtent l="0" t="0" r="0" b="8255"/>
            <wp:docPr id="1328924307" name="Image 1328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668145"/>
                    </a:xfrm>
                    <a:prstGeom prst="rect">
                      <a:avLst/>
                    </a:prstGeom>
                  </pic:spPr>
                </pic:pic>
              </a:graphicData>
            </a:graphic>
          </wp:inline>
        </w:drawing>
      </w:r>
    </w:p>
    <w:p w:rsidR="003D1346" w:rsidRDefault="008D1484" w:rsidP="008D1484">
      <w:pPr>
        <w:pStyle w:val="Lgende"/>
      </w:pPr>
      <w:r>
        <w:t xml:space="preserve">Figure </w:t>
      </w:r>
      <w:r>
        <w:fldChar w:fldCharType="begin"/>
      </w:r>
      <w:r>
        <w:instrText xml:space="preserve"> SEQ Figure \* ARABIC </w:instrText>
      </w:r>
      <w:r>
        <w:fldChar w:fldCharType="separate"/>
      </w:r>
      <w:r>
        <w:rPr>
          <w:noProof/>
        </w:rPr>
        <w:t>28</w:t>
      </w:r>
      <w:r>
        <w:fldChar w:fldCharType="end"/>
      </w:r>
      <w:r>
        <w:t> : Contenu du bloc de conversion de la mesure en commande</w:t>
      </w:r>
    </w:p>
    <w:p w:rsidR="00FD5117" w:rsidRDefault="003D1346" w:rsidP="00D010D9">
      <w:r>
        <w:t xml:space="preserve">Il est un peu complexe à première vue. Ce bloque récupère la différence entre la valeur RMS souhaité et la valeur mesurée à la sortie, </w:t>
      </w:r>
      <w:r w:rsidR="00F05627">
        <w:t>puis il multiplie ou divise cette valeur afin de modifier l’indice de modulation en conséquence. Ce bloque est un peu complexe car il est pas possible de changer l’indice de modulation directement, j’ai dû jouer sur l’amplitude d’une sinusoide qui influe sur les rapports cyclique de la PWM, c’est une contrainte uniquement dû à la simulation sur simulink puisque avec le correcteur qui sera implémenté sur la carte nucleo il suffira de multiplier les valeurs du tableau contenant les valeurs du sinus pour modifier l’indice de modulation.</w:t>
      </w:r>
    </w:p>
    <w:p w:rsidR="00D467F2" w:rsidRDefault="00D467F2" w:rsidP="00D010D9"/>
    <w:p w:rsidR="00D467F2" w:rsidRDefault="00D467F2" w:rsidP="00D010D9">
      <w:r>
        <w:t>Concernant le dimensionnement du correcteur j’ai utilisé la méthode de</w:t>
      </w:r>
      <w:r w:rsidRPr="00D467F2">
        <w:t xml:space="preserve"> Ziegler Nichols</w:t>
      </w:r>
      <w:r>
        <w:t xml:space="preserve"> pour trouver les valeurs du correcteur PI, en mesurant le gain maximal Ku et la période d’</w:t>
      </w:r>
      <w:r w:rsidR="008D1484">
        <w:t>oscillation</w:t>
      </w:r>
      <w:r>
        <w:t xml:space="preserve"> du signal Tu</w:t>
      </w:r>
      <w:r w:rsidR="008D1484">
        <w:t xml:space="preserve"> et en appliquant les formules de cette méthode. Au final je trouve un Kp=0.18 et Ki=360.</w:t>
      </w:r>
    </w:p>
    <w:p w:rsidR="008D1484" w:rsidRDefault="008D1484" w:rsidP="00D010D9"/>
    <w:p w:rsidR="008D1484" w:rsidRDefault="008D1484" w:rsidP="00D010D9">
      <w:r>
        <w:t xml:space="preserve">Finalement j’ai pu lancer des simulations en testant avec une commande de 5V à 8V. Les résultats sont satisfaisants est corrige bien la sortie de façon précise. Sur la </w:t>
      </w:r>
      <w:hyperlink w:anchor="figure27" w:history="1">
        <w:r w:rsidRPr="00146E02">
          <w:rPr>
            <w:rStyle w:val="Lienhypertexte"/>
          </w:rPr>
          <w:t>Figure</w:t>
        </w:r>
        <w:r w:rsidR="00146E02" w:rsidRPr="00146E02">
          <w:rPr>
            <w:rStyle w:val="Lienhypertexte"/>
          </w:rPr>
          <w:t xml:space="preserve"> </w:t>
        </w:r>
        <w:r w:rsidRPr="00146E02">
          <w:rPr>
            <w:rStyle w:val="Lienhypertexte"/>
          </w:rPr>
          <w:t xml:space="preserve"> </w:t>
        </w:r>
        <w:r w:rsidR="00146E02" w:rsidRPr="00146E02">
          <w:rPr>
            <w:rStyle w:val="Lienhypertexte"/>
          </w:rPr>
          <w:t>27</w:t>
        </w:r>
      </w:hyperlink>
      <w:r w:rsidR="0008416D">
        <w:t xml:space="preserve"> on peut d’ailleurs voir dans l’afficheur de droite la valeur RMS de la sortie pour une commande de 7V, qui est de 6.999V, soit 1mV d’écart.</w:t>
      </w:r>
      <w:bookmarkStart w:id="22" w:name="_GoBack"/>
      <w:bookmarkEnd w:id="22"/>
    </w:p>
    <w:p w:rsidR="00F05627" w:rsidRPr="00D010D9" w:rsidRDefault="00F05627" w:rsidP="00D010D9"/>
    <w:p w:rsidR="00E4519E" w:rsidRPr="00E4519E" w:rsidRDefault="00E4519E" w:rsidP="00E4519E">
      <w:r>
        <w:t>MATLAB 1h30</w:t>
      </w:r>
    </w:p>
    <w:p w:rsidR="00C3365B" w:rsidRDefault="00C744C3" w:rsidP="00C3365B">
      <w:pPr>
        <w:pStyle w:val="Titre3"/>
      </w:pPr>
      <w:r>
        <w:t>1.5.6</w:t>
      </w:r>
      <w:r w:rsidR="00C3365B">
        <w:t>. Schématique et routage du PCB</w:t>
      </w:r>
    </w:p>
    <w:p w:rsidR="00E4519E" w:rsidRPr="00E4519E" w:rsidRDefault="00E4519E" w:rsidP="00E4519E">
      <w:r>
        <w:t>30min</w:t>
      </w:r>
      <w:r w:rsidR="00F91045">
        <w:t xml:space="preserve"> + BOM</w:t>
      </w:r>
    </w:p>
    <w:p w:rsidR="00C3365B" w:rsidRDefault="00C744C3" w:rsidP="00C3365B">
      <w:pPr>
        <w:pStyle w:val="Titre3"/>
      </w:pPr>
      <w:r>
        <w:t>1.5.7</w:t>
      </w:r>
      <w:r w:rsidR="00C3365B">
        <w:t>. Tests et mesures sur le PCB</w:t>
      </w:r>
    </w:p>
    <w:p w:rsidR="00E4519E" w:rsidRPr="00E4519E" w:rsidRDefault="00E4519E" w:rsidP="00E4519E">
      <w:r>
        <w:t>1h</w:t>
      </w:r>
    </w:p>
    <w:p w:rsidR="00C33032" w:rsidRPr="00C33032" w:rsidRDefault="00C33032" w:rsidP="00C33032"/>
    <w:p w:rsidR="00A875D8" w:rsidRDefault="00A875D8" w:rsidP="00687B13"/>
    <w:p w:rsidR="00A875D8" w:rsidRDefault="00A875D8" w:rsidP="00687B13"/>
    <w:p w:rsidR="00A875D8" w:rsidRDefault="00A875D8" w:rsidP="00687B13"/>
    <w:p w:rsidR="00A875D8" w:rsidRDefault="00A875D8" w:rsidP="00687B13"/>
    <w:p w:rsidR="003378EB" w:rsidRDefault="003378EB" w:rsidP="003378EB"/>
    <w:p w:rsidR="003378EB" w:rsidRDefault="003378EB" w:rsidP="003378EB"/>
    <w:p w:rsidR="003378EB" w:rsidRDefault="003378EB" w:rsidP="003378EB"/>
    <w:p w:rsidR="003378EB" w:rsidRDefault="003378EB" w:rsidP="003378EB"/>
    <w:p w:rsidR="003378EB" w:rsidRDefault="003378EB" w:rsidP="003378EB"/>
    <w:p w:rsidR="005C3FA7" w:rsidRDefault="005C3FA7" w:rsidP="003378EB">
      <w:pPr>
        <w:pStyle w:val="Titre1"/>
      </w:pPr>
      <w:bookmarkStart w:id="23" w:name="_Toc12653528"/>
      <w:r>
        <w:t>Chapitre X. Conclusions et perspectives</w:t>
      </w:r>
      <w:bookmarkEnd w:id="23"/>
    </w:p>
    <w:p w:rsidR="00144252" w:rsidRDefault="00144252" w:rsidP="00144252">
      <w:r>
        <w:t>Tout est dans le titre : vos conclusions sur le travail effectué dans ce stage, sur le projet, les perspectives éventuelles qui en découlent.</w:t>
      </w:r>
    </w:p>
    <w:p w:rsidR="00144252" w:rsidRDefault="00144252" w:rsidP="00144252"/>
    <w:p w:rsidR="00144252" w:rsidRDefault="00144252" w:rsidP="00144252">
      <w:r>
        <w:t xml:space="preserve">Un petit bilan : </w:t>
      </w:r>
    </w:p>
    <w:p w:rsidR="00C80515" w:rsidRDefault="00C80515" w:rsidP="00C80515">
      <w:pPr>
        <w:pStyle w:val="Paragraphedeliste"/>
        <w:numPr>
          <w:ilvl w:val="0"/>
          <w:numId w:val="8"/>
        </w:numPr>
      </w:pPr>
      <w:r w:rsidRPr="00C80515">
        <w:t>Conclusion sur le stage réalisé et sur les suites éventuelles de ce stage pour la société ou pour le laboratoire</w:t>
      </w:r>
    </w:p>
    <w:p w:rsidR="00144252" w:rsidRDefault="00144252" w:rsidP="00C80515">
      <w:pPr>
        <w:pStyle w:val="Paragraphedeliste"/>
        <w:numPr>
          <w:ilvl w:val="0"/>
          <w:numId w:val="8"/>
        </w:numPr>
      </w:pPr>
      <w:r>
        <w:t>Ce que vous avez apporté pour la réalisation de ce sujet de stage</w:t>
      </w:r>
    </w:p>
    <w:p w:rsidR="00144252" w:rsidRDefault="00C80515" w:rsidP="00C80515">
      <w:pPr>
        <w:pStyle w:val="Paragraphedeliste"/>
        <w:numPr>
          <w:ilvl w:val="0"/>
          <w:numId w:val="8"/>
        </w:numPr>
      </w:pPr>
      <w:r w:rsidRPr="00C80515">
        <w:t>Ce que ce stage vous a apporté (approfondissement, complément par rapport à votre formation INSA, par rapport à votre projet professionnel)</w:t>
      </w:r>
    </w:p>
    <w:p w:rsidR="00144252" w:rsidRDefault="00144252" w:rsidP="00144252"/>
    <w:p w:rsidR="005C3FA7" w:rsidRDefault="005C3FA7" w:rsidP="003378EB">
      <w:r>
        <w:t>Environ 1 à 2 pages</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24" w:name="_Toc12653529"/>
      <w:r>
        <w:br w:type="page"/>
      </w:r>
    </w:p>
    <w:p w:rsidR="005C3FA7" w:rsidRDefault="005C3FA7" w:rsidP="003378EB">
      <w:pPr>
        <w:pStyle w:val="Titre1"/>
      </w:pPr>
      <w:r>
        <w:lastRenderedPageBreak/>
        <w:t>Annexes</w:t>
      </w:r>
      <w:bookmarkEnd w:id="24"/>
    </w:p>
    <w:p w:rsidR="005C3FA7" w:rsidRDefault="0062001E" w:rsidP="003378EB">
      <w:r>
        <w:t>P</w:t>
      </w:r>
      <w:r w:rsidR="005C3FA7">
        <w:t>résentation de la société</w:t>
      </w:r>
      <w:r>
        <w:t xml:space="preserve"> : </w:t>
      </w:r>
    </w:p>
    <w:p w:rsidR="00F76F80" w:rsidRDefault="0062001E" w:rsidP="00F76F80">
      <w:pPr>
        <w:pStyle w:val="Paragraphedeliste"/>
        <w:numPr>
          <w:ilvl w:val="0"/>
          <w:numId w:val="7"/>
        </w:numPr>
      </w:pPr>
      <w:r>
        <w:t xml:space="preserve">Secteur ; cœur de métier ; </w:t>
      </w:r>
      <w:r w:rsidR="00F76F80">
        <w:t>types d’entreprise ; …..</w:t>
      </w:r>
    </w:p>
    <w:p w:rsidR="0062001E" w:rsidRDefault="0062001E" w:rsidP="0062001E">
      <w:pPr>
        <w:pStyle w:val="Paragraphedeliste"/>
        <w:numPr>
          <w:ilvl w:val="0"/>
          <w:numId w:val="7"/>
        </w:numPr>
      </w:pPr>
      <w:r>
        <w:t>Nombre de salariés ; localisation ; …..</w:t>
      </w:r>
    </w:p>
    <w:p w:rsidR="0062001E" w:rsidRDefault="0062001E" w:rsidP="0062001E"/>
    <w:p w:rsidR="005C3FA7" w:rsidRDefault="005C3FA7" w:rsidP="003378EB">
      <w:r>
        <w:t>Et toute autre annexe que vous jugez utile</w:t>
      </w:r>
    </w:p>
    <w:p w:rsidR="005C3FA7" w:rsidRDefault="005C3FA7" w:rsidP="003378EB"/>
    <w:p w:rsidR="001414A9" w:rsidRPr="005C3FA7" w:rsidRDefault="001414A9" w:rsidP="001414A9">
      <w:pPr>
        <w:pStyle w:val="Paragraphedeliste"/>
        <w:numPr>
          <w:ilvl w:val="0"/>
          <w:numId w:val="14"/>
        </w:numPr>
      </w:pPr>
      <w:r>
        <w:t>Code Matlab</w:t>
      </w:r>
    </w:p>
    <w:p w:rsidR="008C778D" w:rsidRDefault="005C3FA7" w:rsidP="001414A9">
      <w:pPr>
        <w:pStyle w:val="Paragraphedeliste"/>
        <w:numPr>
          <w:ilvl w:val="0"/>
          <w:numId w:val="13"/>
        </w:numPr>
      </w:pPr>
      <w:r>
        <w:br w:type="page"/>
      </w:r>
      <w:bookmarkStart w:id="25" w:name="_Toc397719899"/>
      <w:bookmarkStart w:id="26" w:name="_Toc12653535"/>
      <w:bookmarkEnd w:id="9"/>
      <w:bookmarkEnd w:id="10"/>
      <w:r w:rsidR="008C778D">
        <w:lastRenderedPageBreak/>
        <w:t>Bibliographie</w:t>
      </w:r>
      <w:bookmarkEnd w:id="25"/>
      <w:bookmarkEnd w:id="26"/>
    </w:p>
    <w:p w:rsidR="00006173" w:rsidRDefault="00006173" w:rsidP="003378EB">
      <w:r>
        <w:t>Doit commencer sur une page recto</w:t>
      </w:r>
    </w:p>
    <w:p w:rsidR="00006173" w:rsidRPr="00006173" w:rsidRDefault="00006173" w:rsidP="003378EB"/>
    <w:p w:rsidR="00571B3D" w:rsidRDefault="001414A9" w:rsidP="003378EB">
      <w:r>
        <w:t>Site script matlab</w:t>
      </w:r>
    </w:p>
    <w:p w:rsidR="00571B3D" w:rsidRDefault="00571B3D" w:rsidP="003378EB"/>
    <w:p w:rsidR="00096511" w:rsidRDefault="00947280" w:rsidP="003378EB">
      <w:hyperlink r:id="rId110" w:history="1">
        <w:r w:rsidR="00571B3D">
          <w:rPr>
            <w:rStyle w:val="Lienhypertexte"/>
            <w:rFonts w:eastAsiaTheme="majorEastAsia"/>
          </w:rPr>
          <w:t>LTSPICE #15: Measuring Total Harmonic Distortion (THD) - YouTube</w:t>
        </w:r>
      </w:hyperlink>
      <w:r w:rsidR="00096511">
        <w:br w:type="page"/>
      </w:r>
    </w:p>
    <w:p w:rsidR="00BB43F9" w:rsidRDefault="00096511" w:rsidP="003378EB">
      <w:pPr>
        <w:pStyle w:val="Titre1"/>
      </w:pPr>
      <w:bookmarkStart w:id="27" w:name="_Toc12653536"/>
      <w:r>
        <w:lastRenderedPageBreak/>
        <w:t>Liste des Illustrations</w:t>
      </w:r>
      <w:bookmarkEnd w:id="27"/>
    </w:p>
    <w:p w:rsidR="00EC26D5" w:rsidRDefault="00EC26D5" w:rsidP="003378EB">
      <w:r>
        <w:t>Doit commencer sur une page recto</w:t>
      </w:r>
    </w:p>
    <w:p w:rsidR="00EC26D5" w:rsidRPr="00EC26D5" w:rsidRDefault="00EC26D5" w:rsidP="003378EB"/>
    <w:p w:rsidR="00096511" w:rsidRDefault="00096511" w:rsidP="003378EB">
      <w:pPr>
        <w:pStyle w:val="Tabledesillustrations"/>
        <w:rPr>
          <w:noProof/>
        </w:rPr>
      </w:pPr>
      <w:r>
        <w:fldChar w:fldCharType="begin"/>
      </w:r>
      <w:r>
        <w:instrText xml:space="preserve"> TOC \h \z \c "Figure" </w:instrText>
      </w:r>
      <w:r>
        <w:fldChar w:fldCharType="separate"/>
      </w:r>
      <w:hyperlink w:anchor="_Toc397721280" w:history="1">
        <w:r w:rsidRPr="004B1EE1">
          <w:rPr>
            <w:rStyle w:val="Lienhypertexte"/>
            <w:rFonts w:eastAsiaTheme="majorEastAsia"/>
            <w:noProof/>
          </w:rPr>
          <w:t>Figure 1. Ceci est un mouton</w:t>
        </w:r>
        <w:r>
          <w:rPr>
            <w:noProof/>
            <w:webHidden/>
          </w:rPr>
          <w:tab/>
        </w:r>
        <w:r>
          <w:rPr>
            <w:noProof/>
            <w:webHidden/>
          </w:rPr>
          <w:fldChar w:fldCharType="begin"/>
        </w:r>
        <w:r>
          <w:rPr>
            <w:noProof/>
            <w:webHidden/>
          </w:rPr>
          <w:instrText xml:space="preserve"> PAGEREF _Toc397721280 \h </w:instrText>
        </w:r>
        <w:r>
          <w:rPr>
            <w:noProof/>
            <w:webHidden/>
          </w:rPr>
        </w:r>
        <w:r>
          <w:rPr>
            <w:noProof/>
            <w:webHidden/>
          </w:rPr>
          <w:fldChar w:fldCharType="separate"/>
        </w:r>
        <w:r w:rsidR="0072219F">
          <w:rPr>
            <w:noProof/>
            <w:webHidden/>
          </w:rPr>
          <w:t>1</w:t>
        </w:r>
        <w:r>
          <w:rPr>
            <w:noProof/>
            <w:webHidden/>
          </w:rPr>
          <w:fldChar w:fldCharType="end"/>
        </w:r>
      </w:hyperlink>
    </w:p>
    <w:p w:rsidR="00096511" w:rsidRDefault="00096511" w:rsidP="003378EB">
      <w:r>
        <w:fldChar w:fldCharType="end"/>
      </w:r>
    </w:p>
    <w:p w:rsidR="00096511" w:rsidRDefault="00096511" w:rsidP="003378EB"/>
    <w:sectPr w:rsidR="00096511" w:rsidSect="008C778D">
      <w:headerReference w:type="default" r:id="rId111"/>
      <w:footerReference w:type="default" r:id="rId11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EDB" w:rsidRDefault="003B4EDB" w:rsidP="003378EB">
      <w:r>
        <w:separator/>
      </w:r>
    </w:p>
  </w:endnote>
  <w:endnote w:type="continuationSeparator" w:id="0">
    <w:p w:rsidR="003B4EDB" w:rsidRDefault="003B4EDB"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197794" w:rsidRDefault="00197794" w:rsidP="003378EB">
        <w:pPr>
          <w:pStyle w:val="Pieddepage"/>
        </w:pPr>
        <w:r>
          <w:fldChar w:fldCharType="begin"/>
        </w:r>
        <w:r>
          <w:instrText>PAGE   \* MERGEFORMAT</w:instrText>
        </w:r>
        <w:r>
          <w:fldChar w:fldCharType="separate"/>
        </w:r>
        <w:r w:rsidR="003D1346">
          <w:rPr>
            <w:noProof/>
          </w:rPr>
          <w:t>v</w:t>
        </w:r>
        <w:r>
          <w:fldChar w:fldCharType="end"/>
        </w:r>
      </w:p>
    </w:sdtContent>
  </w:sdt>
  <w:p w:rsidR="00197794" w:rsidRDefault="00197794"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197794" w:rsidRDefault="00197794" w:rsidP="003378EB">
        <w:pPr>
          <w:pStyle w:val="Pieddepage"/>
        </w:pPr>
        <w:r>
          <w:fldChar w:fldCharType="begin"/>
        </w:r>
        <w:r>
          <w:instrText>PAGE   \* MERGEFORMAT</w:instrText>
        </w:r>
        <w:r>
          <w:fldChar w:fldCharType="separate"/>
        </w:r>
        <w:r w:rsidR="0008416D">
          <w:rPr>
            <w:noProof/>
          </w:rPr>
          <w:t>43</w:t>
        </w:r>
        <w:r>
          <w:fldChar w:fldCharType="end"/>
        </w:r>
      </w:p>
    </w:sdtContent>
  </w:sdt>
  <w:p w:rsidR="00197794" w:rsidRDefault="00197794"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EDB" w:rsidRDefault="003B4EDB" w:rsidP="003378EB">
      <w:r>
        <w:separator/>
      </w:r>
    </w:p>
  </w:footnote>
  <w:footnote w:type="continuationSeparator" w:id="0">
    <w:p w:rsidR="003B4EDB" w:rsidRDefault="003B4EDB"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794" w:rsidRDefault="00197794"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1"/>
  </w:num>
  <w:num w:numId="4">
    <w:abstractNumId w:val="9"/>
  </w:num>
  <w:num w:numId="5">
    <w:abstractNumId w:val="4"/>
  </w:num>
  <w:num w:numId="6">
    <w:abstractNumId w:val="6"/>
  </w:num>
  <w:num w:numId="7">
    <w:abstractNumId w:val="5"/>
  </w:num>
  <w:num w:numId="8">
    <w:abstractNumId w:val="10"/>
  </w:num>
  <w:num w:numId="9">
    <w:abstractNumId w:val="3"/>
  </w:num>
  <w:num w:numId="10">
    <w:abstractNumId w:val="8"/>
  </w:num>
  <w:num w:numId="11">
    <w:abstractNumId w:val="1"/>
  </w:num>
  <w:num w:numId="12">
    <w:abstractNumId w:val="12"/>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2591E"/>
    <w:rsid w:val="0003581F"/>
    <w:rsid w:val="0004638B"/>
    <w:rsid w:val="000643C1"/>
    <w:rsid w:val="00074A31"/>
    <w:rsid w:val="0008416D"/>
    <w:rsid w:val="0008566F"/>
    <w:rsid w:val="000860AD"/>
    <w:rsid w:val="00090E4A"/>
    <w:rsid w:val="00094707"/>
    <w:rsid w:val="00096511"/>
    <w:rsid w:val="00097E38"/>
    <w:rsid w:val="000A396F"/>
    <w:rsid w:val="000B2519"/>
    <w:rsid w:val="000B28B4"/>
    <w:rsid w:val="000B41CB"/>
    <w:rsid w:val="000C70D9"/>
    <w:rsid w:val="000E5AC9"/>
    <w:rsid w:val="000F2B6C"/>
    <w:rsid w:val="00100BBB"/>
    <w:rsid w:val="00116D84"/>
    <w:rsid w:val="001414A9"/>
    <w:rsid w:val="00142E3D"/>
    <w:rsid w:val="00144252"/>
    <w:rsid w:val="00145C8B"/>
    <w:rsid w:val="00146E02"/>
    <w:rsid w:val="0016231E"/>
    <w:rsid w:val="00165B90"/>
    <w:rsid w:val="00173780"/>
    <w:rsid w:val="00193419"/>
    <w:rsid w:val="00197794"/>
    <w:rsid w:val="001B67F9"/>
    <w:rsid w:val="001D321F"/>
    <w:rsid w:val="001D5BCB"/>
    <w:rsid w:val="00210A95"/>
    <w:rsid w:val="00211837"/>
    <w:rsid w:val="002201A2"/>
    <w:rsid w:val="0024574D"/>
    <w:rsid w:val="00257E5E"/>
    <w:rsid w:val="00273EA7"/>
    <w:rsid w:val="002970A9"/>
    <w:rsid w:val="002A3D91"/>
    <w:rsid w:val="002A7F0F"/>
    <w:rsid w:val="0031571B"/>
    <w:rsid w:val="003378EB"/>
    <w:rsid w:val="003433FE"/>
    <w:rsid w:val="003547AE"/>
    <w:rsid w:val="003604A9"/>
    <w:rsid w:val="00366C33"/>
    <w:rsid w:val="00371CBF"/>
    <w:rsid w:val="00373B9C"/>
    <w:rsid w:val="00391B02"/>
    <w:rsid w:val="0039540F"/>
    <w:rsid w:val="003968FF"/>
    <w:rsid w:val="00396E29"/>
    <w:rsid w:val="003A0370"/>
    <w:rsid w:val="003B4EDB"/>
    <w:rsid w:val="003C2006"/>
    <w:rsid w:val="003C480D"/>
    <w:rsid w:val="003D1346"/>
    <w:rsid w:val="003F566B"/>
    <w:rsid w:val="00413759"/>
    <w:rsid w:val="004139A9"/>
    <w:rsid w:val="00433508"/>
    <w:rsid w:val="00444253"/>
    <w:rsid w:val="004526BF"/>
    <w:rsid w:val="004558FC"/>
    <w:rsid w:val="00455F36"/>
    <w:rsid w:val="00456495"/>
    <w:rsid w:val="00457396"/>
    <w:rsid w:val="00460E49"/>
    <w:rsid w:val="00465983"/>
    <w:rsid w:val="004670FC"/>
    <w:rsid w:val="004708E3"/>
    <w:rsid w:val="004770F7"/>
    <w:rsid w:val="004861AB"/>
    <w:rsid w:val="00492F47"/>
    <w:rsid w:val="004A3A3C"/>
    <w:rsid w:val="004C1978"/>
    <w:rsid w:val="0050452E"/>
    <w:rsid w:val="00504D63"/>
    <w:rsid w:val="005101E4"/>
    <w:rsid w:val="00531257"/>
    <w:rsid w:val="00535E91"/>
    <w:rsid w:val="00571B3D"/>
    <w:rsid w:val="0058259B"/>
    <w:rsid w:val="00595FB0"/>
    <w:rsid w:val="005A63C4"/>
    <w:rsid w:val="005C3FA7"/>
    <w:rsid w:val="005E2F21"/>
    <w:rsid w:val="00613C5B"/>
    <w:rsid w:val="00616D39"/>
    <w:rsid w:val="00617D33"/>
    <w:rsid w:val="0062001E"/>
    <w:rsid w:val="00635D1D"/>
    <w:rsid w:val="00636314"/>
    <w:rsid w:val="006430A8"/>
    <w:rsid w:val="00683593"/>
    <w:rsid w:val="00687B13"/>
    <w:rsid w:val="006A6D70"/>
    <w:rsid w:val="006E2AF2"/>
    <w:rsid w:val="00704505"/>
    <w:rsid w:val="00710680"/>
    <w:rsid w:val="007150B7"/>
    <w:rsid w:val="007179BF"/>
    <w:rsid w:val="0072219F"/>
    <w:rsid w:val="00722247"/>
    <w:rsid w:val="00723BC8"/>
    <w:rsid w:val="00723C97"/>
    <w:rsid w:val="00725701"/>
    <w:rsid w:val="00742BC6"/>
    <w:rsid w:val="00767963"/>
    <w:rsid w:val="0078067D"/>
    <w:rsid w:val="007876DB"/>
    <w:rsid w:val="007B2F9F"/>
    <w:rsid w:val="007B47DA"/>
    <w:rsid w:val="007C1A6B"/>
    <w:rsid w:val="007D1940"/>
    <w:rsid w:val="007E2929"/>
    <w:rsid w:val="00804526"/>
    <w:rsid w:val="00820C6A"/>
    <w:rsid w:val="00846517"/>
    <w:rsid w:val="0085388F"/>
    <w:rsid w:val="00864893"/>
    <w:rsid w:val="0087138E"/>
    <w:rsid w:val="008724C3"/>
    <w:rsid w:val="0088432A"/>
    <w:rsid w:val="0089499E"/>
    <w:rsid w:val="00895059"/>
    <w:rsid w:val="008A4F03"/>
    <w:rsid w:val="008C778D"/>
    <w:rsid w:val="008D1484"/>
    <w:rsid w:val="008D7696"/>
    <w:rsid w:val="00901F04"/>
    <w:rsid w:val="009123BC"/>
    <w:rsid w:val="0094511D"/>
    <w:rsid w:val="00947280"/>
    <w:rsid w:val="009706C7"/>
    <w:rsid w:val="00977623"/>
    <w:rsid w:val="00984366"/>
    <w:rsid w:val="009A09BE"/>
    <w:rsid w:val="009B6755"/>
    <w:rsid w:val="009C2803"/>
    <w:rsid w:val="009C3F29"/>
    <w:rsid w:val="009C4FF9"/>
    <w:rsid w:val="009E788F"/>
    <w:rsid w:val="009F0573"/>
    <w:rsid w:val="009F14F9"/>
    <w:rsid w:val="00A112EE"/>
    <w:rsid w:val="00A17363"/>
    <w:rsid w:val="00A1768A"/>
    <w:rsid w:val="00A2134F"/>
    <w:rsid w:val="00A42024"/>
    <w:rsid w:val="00A506BC"/>
    <w:rsid w:val="00A50D2C"/>
    <w:rsid w:val="00A63220"/>
    <w:rsid w:val="00A6514D"/>
    <w:rsid w:val="00A72B71"/>
    <w:rsid w:val="00A75DEB"/>
    <w:rsid w:val="00A875D8"/>
    <w:rsid w:val="00A93CC6"/>
    <w:rsid w:val="00A94C79"/>
    <w:rsid w:val="00AA28B2"/>
    <w:rsid w:val="00AB423F"/>
    <w:rsid w:val="00AB626F"/>
    <w:rsid w:val="00AD68D1"/>
    <w:rsid w:val="00B22502"/>
    <w:rsid w:val="00B43038"/>
    <w:rsid w:val="00B43DAF"/>
    <w:rsid w:val="00B44F95"/>
    <w:rsid w:val="00B465B6"/>
    <w:rsid w:val="00B55E22"/>
    <w:rsid w:val="00B60A66"/>
    <w:rsid w:val="00B70C4C"/>
    <w:rsid w:val="00B84194"/>
    <w:rsid w:val="00B91A8A"/>
    <w:rsid w:val="00BA0E8D"/>
    <w:rsid w:val="00BB43F9"/>
    <w:rsid w:val="00BB6320"/>
    <w:rsid w:val="00BC2675"/>
    <w:rsid w:val="00BE0781"/>
    <w:rsid w:val="00BF0FEA"/>
    <w:rsid w:val="00BF71A1"/>
    <w:rsid w:val="00C14474"/>
    <w:rsid w:val="00C22DAB"/>
    <w:rsid w:val="00C24EE4"/>
    <w:rsid w:val="00C31442"/>
    <w:rsid w:val="00C33032"/>
    <w:rsid w:val="00C3365B"/>
    <w:rsid w:val="00C40178"/>
    <w:rsid w:val="00C519BE"/>
    <w:rsid w:val="00C55173"/>
    <w:rsid w:val="00C55DAC"/>
    <w:rsid w:val="00C65C17"/>
    <w:rsid w:val="00C65CF6"/>
    <w:rsid w:val="00C744C3"/>
    <w:rsid w:val="00C80515"/>
    <w:rsid w:val="00C81192"/>
    <w:rsid w:val="00C82322"/>
    <w:rsid w:val="00C834A6"/>
    <w:rsid w:val="00C95A90"/>
    <w:rsid w:val="00CA1921"/>
    <w:rsid w:val="00CA46B5"/>
    <w:rsid w:val="00CB7BA2"/>
    <w:rsid w:val="00CF47AB"/>
    <w:rsid w:val="00D010D9"/>
    <w:rsid w:val="00D02A9B"/>
    <w:rsid w:val="00D07CF4"/>
    <w:rsid w:val="00D11187"/>
    <w:rsid w:val="00D27ECC"/>
    <w:rsid w:val="00D31114"/>
    <w:rsid w:val="00D43E66"/>
    <w:rsid w:val="00D452E6"/>
    <w:rsid w:val="00D45BA8"/>
    <w:rsid w:val="00D467F2"/>
    <w:rsid w:val="00D60935"/>
    <w:rsid w:val="00D61045"/>
    <w:rsid w:val="00D636EA"/>
    <w:rsid w:val="00D642DA"/>
    <w:rsid w:val="00D654C7"/>
    <w:rsid w:val="00D67A26"/>
    <w:rsid w:val="00D73DB4"/>
    <w:rsid w:val="00D76EE8"/>
    <w:rsid w:val="00D81025"/>
    <w:rsid w:val="00D91A58"/>
    <w:rsid w:val="00D92B40"/>
    <w:rsid w:val="00D95544"/>
    <w:rsid w:val="00D957CF"/>
    <w:rsid w:val="00DA5EB9"/>
    <w:rsid w:val="00DD130C"/>
    <w:rsid w:val="00DD51CC"/>
    <w:rsid w:val="00DE3707"/>
    <w:rsid w:val="00DE7FA1"/>
    <w:rsid w:val="00DF3052"/>
    <w:rsid w:val="00E05ACD"/>
    <w:rsid w:val="00E10931"/>
    <w:rsid w:val="00E14D67"/>
    <w:rsid w:val="00E16367"/>
    <w:rsid w:val="00E21CD8"/>
    <w:rsid w:val="00E351AA"/>
    <w:rsid w:val="00E406DF"/>
    <w:rsid w:val="00E41F68"/>
    <w:rsid w:val="00E4519E"/>
    <w:rsid w:val="00E7070A"/>
    <w:rsid w:val="00E7296F"/>
    <w:rsid w:val="00E92F8A"/>
    <w:rsid w:val="00EC26D5"/>
    <w:rsid w:val="00ED39BC"/>
    <w:rsid w:val="00EF205D"/>
    <w:rsid w:val="00EF5C58"/>
    <w:rsid w:val="00F053C0"/>
    <w:rsid w:val="00F05627"/>
    <w:rsid w:val="00F146E9"/>
    <w:rsid w:val="00F15AE0"/>
    <w:rsid w:val="00F16857"/>
    <w:rsid w:val="00F253C6"/>
    <w:rsid w:val="00F41D5E"/>
    <w:rsid w:val="00F43802"/>
    <w:rsid w:val="00F64C6A"/>
    <w:rsid w:val="00F70FAE"/>
    <w:rsid w:val="00F720E8"/>
    <w:rsid w:val="00F76F80"/>
    <w:rsid w:val="00F91045"/>
    <w:rsid w:val="00F937A9"/>
    <w:rsid w:val="00F941E8"/>
    <w:rsid w:val="00F9585B"/>
    <w:rsid w:val="00F95FF4"/>
    <w:rsid w:val="00F97A84"/>
    <w:rsid w:val="00FA0EDB"/>
    <w:rsid w:val="00FB039C"/>
    <w:rsid w:val="00FB1E9E"/>
    <w:rsid w:val="00FC7EF3"/>
    <w:rsid w:val="00FD5117"/>
    <w:rsid w:val="00FE2849"/>
    <w:rsid w:val="00FF2B64"/>
    <w:rsid w:val="00FF30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96EB"/>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semiHidden/>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image" Target="media/image29.wmf"/><Relationship Id="rId40" Type="http://schemas.openxmlformats.org/officeDocument/2006/relationships/image" Target="media/image32.wmf"/><Relationship Id="rId45" Type="http://schemas.openxmlformats.org/officeDocument/2006/relationships/image" Target="media/image37.wmf"/><Relationship Id="rId53" Type="http://schemas.openxmlformats.org/officeDocument/2006/relationships/image" Target="media/image45.wmf"/><Relationship Id="rId58" Type="http://schemas.openxmlformats.org/officeDocument/2006/relationships/image" Target="media/image50.wmf"/><Relationship Id="rId66" Type="http://schemas.openxmlformats.org/officeDocument/2006/relationships/image" Target="media/image58.wmf"/><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wmf"/><Relationship Id="rId102" Type="http://schemas.openxmlformats.org/officeDocument/2006/relationships/image" Target="media/image94.wmf"/><Relationship Id="rId110" Type="http://schemas.openxmlformats.org/officeDocument/2006/relationships/hyperlink" Target="https://www.youtube.com/watch?v=YPO3DEVzk90"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wmf"/><Relationship Id="rId98" Type="http://schemas.openxmlformats.org/officeDocument/2006/relationships/image" Target="media/image90.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png"/><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101.png"/><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emf"/><Relationship Id="rId97" Type="http://schemas.openxmlformats.org/officeDocument/2006/relationships/image" Target="media/image89.wmf"/><Relationship Id="rId104"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2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6CD"/>
    <w:rsid w:val="001326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26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3C625-0FFC-423A-BA48-F61582C11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2767</TotalTime>
  <Pages>48</Pages>
  <Words>8462</Words>
  <Characters>46547</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54900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Marie-Veronique Lelann</dc:creator>
  <cp:lastModifiedBy>Marvyn PANNETIER</cp:lastModifiedBy>
  <cp:revision>272</cp:revision>
  <dcterms:created xsi:type="dcterms:W3CDTF">2022-05-31T09:14:00Z</dcterms:created>
  <dcterms:modified xsi:type="dcterms:W3CDTF">2022-06-12T13:04:00Z</dcterms:modified>
</cp:coreProperties>
</file>